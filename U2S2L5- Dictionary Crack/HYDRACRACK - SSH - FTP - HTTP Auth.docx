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CD26" w14:textId="41F354FC" w:rsidR="00D4304F" w:rsidRPr="0065592A" w:rsidRDefault="0065592A">
      <w:pPr>
        <w:pStyle w:val="Heading1"/>
      </w:pPr>
      <w:r w:rsidRPr="0065592A">
        <w:t>hydra dictionary attack</w:t>
      </w:r>
    </w:p>
    <w:p w14:paraId="37722E74" w14:textId="0D68D7B1" w:rsidR="00D4304F" w:rsidRDefault="0065592A">
      <w:r>
        <w:t xml:space="preserve">Crack delle credenziali di autenticazione per i servizi SSH, FTP e HTTP tramite e simulazione di attacco a password per dizionario con uso di tool cracking </w:t>
      </w:r>
      <w:proofErr w:type="spellStart"/>
      <w:r>
        <w:t>hydra</w:t>
      </w:r>
      <w:proofErr w:type="spellEnd"/>
      <w:r>
        <w:t xml:space="preserve"> e dizionario semplificato</w:t>
      </w:r>
      <w:r w:rsidR="005A5D49">
        <w:t>.</w:t>
      </w:r>
    </w:p>
    <w:p w14:paraId="326CF787" w14:textId="394B4F37" w:rsidR="00D4304F" w:rsidRPr="005A5D49" w:rsidRDefault="0065592A">
      <w:pPr>
        <w:pStyle w:val="Heading2"/>
      </w:pPr>
      <w:r>
        <w:t>SERVIZI USATI</w:t>
      </w:r>
    </w:p>
    <w:p w14:paraId="2F15A574" w14:textId="165DCBAF" w:rsidR="009F5E2B" w:rsidRDefault="0065592A" w:rsidP="005A5D49">
      <w:pPr>
        <w:pStyle w:val="ListBullet"/>
      </w:pPr>
      <w:r>
        <w:t>SSH (</w:t>
      </w:r>
      <w:proofErr w:type="spellStart"/>
      <w:r>
        <w:t>daemon</w:t>
      </w:r>
      <w:proofErr w:type="spellEnd"/>
      <w:r>
        <w:t xml:space="preserve"> incluso in </w:t>
      </w:r>
      <w:proofErr w:type="spellStart"/>
      <w:r>
        <w:t>kali</w:t>
      </w:r>
      <w:proofErr w:type="spellEnd"/>
      <w:r>
        <w:t>)</w:t>
      </w:r>
    </w:p>
    <w:p w14:paraId="58DBE23D" w14:textId="27C499DA" w:rsidR="005A5D49" w:rsidRDefault="0065592A" w:rsidP="005A5D49">
      <w:pPr>
        <w:pStyle w:val="ListBullet"/>
      </w:pPr>
      <w:r>
        <w:t>FTP (</w:t>
      </w:r>
      <w:proofErr w:type="spellStart"/>
      <w:r>
        <w:t>deamon</w:t>
      </w:r>
      <w:proofErr w:type="spellEnd"/>
      <w:r>
        <w:t xml:space="preserve"> </w:t>
      </w:r>
      <w:proofErr w:type="spellStart"/>
      <w:r>
        <w:t>vsftpd</w:t>
      </w:r>
      <w:proofErr w:type="spellEnd"/>
      <w:r>
        <w:t>)</w:t>
      </w:r>
    </w:p>
    <w:p w14:paraId="3E67D249" w14:textId="595990B8" w:rsidR="005A5D49" w:rsidRDefault="0065592A" w:rsidP="00084682">
      <w:pPr>
        <w:pStyle w:val="ListBullet"/>
      </w:pPr>
      <w:r>
        <w:t>http authentication (</w:t>
      </w:r>
      <w:proofErr w:type="spellStart"/>
      <w:r>
        <w:t>daemon</w:t>
      </w:r>
      <w:proofErr w:type="spellEnd"/>
      <w:r>
        <w:t xml:space="preserve"> apache2)</w:t>
      </w:r>
    </w:p>
    <w:p w14:paraId="1BF912E7" w14:textId="32A86E0E" w:rsidR="005A5D49" w:rsidRPr="00084682" w:rsidRDefault="00084682" w:rsidP="005A5D49">
      <w:pPr>
        <w:pStyle w:val="Heading2"/>
        <w:rPr>
          <w:lang w:val="en-US"/>
        </w:rPr>
      </w:pPr>
      <w:r>
        <w:rPr>
          <w:lang w:val="en-US"/>
        </w:rPr>
        <w:t>target user, dictionaries, service/daemon install/configuration</w:t>
      </w:r>
    </w:p>
    <w:p w14:paraId="3B9D31AE" w14:textId="47D6E60A" w:rsidR="005A5D49" w:rsidRPr="00084682" w:rsidRDefault="005A5D49" w:rsidP="005A5D49">
      <w:pPr>
        <w:pStyle w:val="ListBullet"/>
        <w:numPr>
          <w:ilvl w:val="0"/>
          <w:numId w:val="0"/>
        </w:numPr>
        <w:ind w:left="936" w:hanging="360"/>
        <w:rPr>
          <w:lang w:val="en-US"/>
        </w:rPr>
      </w:pPr>
    </w:p>
    <w:p w14:paraId="1B3AEF3C" w14:textId="4FCEA9A1" w:rsidR="00084682" w:rsidRDefault="00084682" w:rsidP="00084682">
      <w:pPr>
        <w:pStyle w:val="ListBullet"/>
        <w:numPr>
          <w:ilvl w:val="0"/>
          <w:numId w:val="21"/>
        </w:num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FC11A31" wp14:editId="1739A35C">
            <wp:simplePos x="0" y="0"/>
            <wp:positionH relativeFrom="column">
              <wp:posOffset>373380</wp:posOffset>
            </wp:positionH>
            <wp:positionV relativeFrom="paragraph">
              <wp:posOffset>512445</wp:posOffset>
            </wp:positionV>
            <wp:extent cx="3919983" cy="2209800"/>
            <wp:effectExtent l="0" t="0" r="4445" b="0"/>
            <wp:wrapNone/>
            <wp:docPr id="135630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983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093B5FD" wp14:editId="3A4BD776">
            <wp:simplePos x="0" y="0"/>
            <wp:positionH relativeFrom="column">
              <wp:posOffset>4389120</wp:posOffset>
            </wp:positionH>
            <wp:positionV relativeFrom="paragraph">
              <wp:posOffset>36195</wp:posOffset>
            </wp:positionV>
            <wp:extent cx="2219363" cy="4333875"/>
            <wp:effectExtent l="0" t="0" r="9525" b="0"/>
            <wp:wrapNone/>
            <wp:docPr id="1969620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602" cy="433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682">
        <w:t>Creare nuovo user KALI e</w:t>
      </w:r>
      <w:r>
        <w:t xml:space="preserve"> assegnarli credenziali</w:t>
      </w:r>
      <w:r w:rsidRPr="00084682">
        <w:br/>
      </w:r>
      <w:r w:rsidRPr="00084682">
        <w:br/>
      </w:r>
      <w:r w:rsidRPr="00084682">
        <w:br/>
      </w:r>
      <w:r w:rsidRPr="00084682">
        <w:br/>
      </w:r>
      <w:r w:rsidRPr="00084682">
        <w:br/>
      </w:r>
      <w:r w:rsidRPr="00084682">
        <w:br/>
      </w:r>
      <w:r w:rsidRPr="00084682">
        <w:br/>
      </w:r>
    </w:p>
    <w:p w14:paraId="1DB93CCC" w14:textId="77777777" w:rsidR="00195B8F" w:rsidRDefault="00195B8F" w:rsidP="00084682">
      <w:pPr>
        <w:pStyle w:val="ListBullet"/>
        <w:numPr>
          <w:ilvl w:val="0"/>
          <w:numId w:val="0"/>
        </w:numPr>
        <w:ind w:left="1296"/>
        <w:rPr>
          <w:noProof/>
        </w:rPr>
      </w:pPr>
    </w:p>
    <w:p w14:paraId="2AE7E323" w14:textId="65DE74D1" w:rsidR="00084682" w:rsidRPr="00084682" w:rsidRDefault="00195B8F" w:rsidP="00084682">
      <w:pPr>
        <w:pStyle w:val="ListBullet"/>
        <w:numPr>
          <w:ilvl w:val="0"/>
          <w:numId w:val="0"/>
        </w:numPr>
        <w:ind w:left="1296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0AC5E7A" wp14:editId="4FD2F69C">
            <wp:simplePos x="0" y="0"/>
            <wp:positionH relativeFrom="margin">
              <wp:posOffset>360045</wp:posOffset>
            </wp:positionH>
            <wp:positionV relativeFrom="paragraph">
              <wp:posOffset>393065</wp:posOffset>
            </wp:positionV>
            <wp:extent cx="3965262" cy="447675"/>
            <wp:effectExtent l="0" t="0" r="0" b="0"/>
            <wp:wrapNone/>
            <wp:docPr id="1524823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43" r="2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262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682">
        <w:br/>
      </w:r>
      <w:r w:rsidR="00084682">
        <w:br/>
      </w:r>
      <w:r>
        <w:br/>
      </w:r>
    </w:p>
    <w:p w14:paraId="79D4861C" w14:textId="477D9C3A" w:rsidR="00084682" w:rsidRDefault="00084682" w:rsidP="00084682">
      <w:pPr>
        <w:pStyle w:val="ListBullet"/>
        <w:numPr>
          <w:ilvl w:val="0"/>
          <w:numId w:val="21"/>
        </w:numPr>
      </w:pPr>
      <w:r w:rsidRPr="00084682">
        <w:t xml:space="preserve">Simulare i dizionari di </w:t>
      </w:r>
      <w:r>
        <w:t>utenti e password creando</w:t>
      </w:r>
    </w:p>
    <w:p w14:paraId="379C9714" w14:textId="4DC2CBF4" w:rsidR="00084682" w:rsidRDefault="00084682" w:rsidP="00084682">
      <w:pPr>
        <w:pStyle w:val="ListBullet"/>
        <w:numPr>
          <w:ilvl w:val="0"/>
          <w:numId w:val="0"/>
        </w:numPr>
        <w:ind w:left="1296"/>
      </w:pPr>
      <w:r>
        <w:t>un file .</w:t>
      </w:r>
      <w:proofErr w:type="spellStart"/>
      <w:r>
        <w:t>txt</w:t>
      </w:r>
      <w:proofErr w:type="spellEnd"/>
      <w:r>
        <w:t xml:space="preserve"> nella seguente maniera, contenente</w:t>
      </w:r>
    </w:p>
    <w:p w14:paraId="05E0CC8B" w14:textId="240B6644" w:rsidR="00084682" w:rsidRPr="00084682" w:rsidRDefault="00084682" w:rsidP="00195B8F">
      <w:pPr>
        <w:pStyle w:val="ListBullet"/>
        <w:numPr>
          <w:ilvl w:val="0"/>
          <w:numId w:val="0"/>
        </w:numPr>
        <w:ind w:left="1296"/>
      </w:pPr>
      <w:r>
        <w:t>i seguenti tentativi</w:t>
      </w:r>
      <w:r w:rsidR="00195B8F">
        <w:t xml:space="preserve"> a destra: </w:t>
      </w:r>
      <w:r w:rsidR="00195B8F">
        <w:sym w:font="Wingdings" w:char="F0E0"/>
      </w:r>
    </w:p>
    <w:p w14:paraId="758262D9" w14:textId="72F9DCDD" w:rsidR="00195B8F" w:rsidRDefault="00084682" w:rsidP="00195B8F">
      <w:pPr>
        <w:pStyle w:val="ListBullet"/>
        <w:numPr>
          <w:ilvl w:val="0"/>
          <w:numId w:val="21"/>
        </w:numPr>
      </w:pPr>
      <w:r>
        <w:lastRenderedPageBreak/>
        <w:t xml:space="preserve">START del servizio SSH (già presente su </w:t>
      </w:r>
      <w:proofErr w:type="spellStart"/>
      <w:r>
        <w:t>kali</w:t>
      </w:r>
      <w:proofErr w:type="spellEnd"/>
      <w:r>
        <w:t xml:space="preserve"> a: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 xml:space="preserve">/) questo ha come port di default per il </w:t>
      </w:r>
      <w:proofErr w:type="spellStart"/>
      <w:r>
        <w:t>listening</w:t>
      </w:r>
      <w:proofErr w:type="spellEnd"/>
      <w:r>
        <w:t xml:space="preserve"> il port 22, </w:t>
      </w:r>
      <w:r w:rsidR="00195B8F">
        <w:t xml:space="preserve">trovo il servizio quindi o in </w:t>
      </w:r>
      <w:proofErr w:type="spellStart"/>
      <w:r w:rsidR="00195B8F">
        <w:t>localhost</w:t>
      </w:r>
      <w:proofErr w:type="spellEnd"/>
      <w:r w:rsidR="00195B8F">
        <w:t xml:space="preserve"> (127.0.0.1:22) o su IPv4 assegnato alla mia VM Kali (in questo caso 192.168.20.101), ma noi useremo </w:t>
      </w:r>
      <w:proofErr w:type="spellStart"/>
      <w:r w:rsidR="00195B8F">
        <w:t>localhost</w:t>
      </w:r>
      <w:proofErr w:type="spellEnd"/>
      <w:r w:rsidR="00195B8F">
        <w:t xml:space="preserve"> per semplicità. Il </w:t>
      </w:r>
      <w:proofErr w:type="spellStart"/>
      <w:r w:rsidR="00195B8F">
        <w:t>config</w:t>
      </w:r>
      <w:proofErr w:type="spellEnd"/>
      <w:r w:rsidR="00195B8F">
        <w:t xml:space="preserve"> di default in </w:t>
      </w:r>
    </w:p>
    <w:p w14:paraId="79930A76" w14:textId="623C9BFC" w:rsidR="00BC3FE3" w:rsidRDefault="00195B8F" w:rsidP="00BC3FE3">
      <w:pPr>
        <w:pStyle w:val="ListBullet"/>
        <w:numPr>
          <w:ilvl w:val="0"/>
          <w:numId w:val="0"/>
        </w:numPr>
        <w:ind w:left="1296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F0460C" wp14:editId="15CF3355">
            <wp:simplePos x="0" y="0"/>
            <wp:positionH relativeFrom="margin">
              <wp:align>left</wp:align>
            </wp:positionH>
            <wp:positionV relativeFrom="paragraph">
              <wp:posOffset>1264920</wp:posOffset>
            </wp:positionV>
            <wp:extent cx="6445041" cy="1276350"/>
            <wp:effectExtent l="0" t="0" r="0" b="0"/>
            <wp:wrapNone/>
            <wp:docPr id="15679844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041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5B8F">
        <w:t>/</w:t>
      </w:r>
      <w:proofErr w:type="spellStart"/>
      <w:r w:rsidRPr="00195B8F">
        <w:t>etc</w:t>
      </w:r>
      <w:proofErr w:type="spellEnd"/>
      <w:r w:rsidRPr="00195B8F">
        <w:t>/</w:t>
      </w:r>
      <w:proofErr w:type="spellStart"/>
      <w:r w:rsidRPr="00195B8F">
        <w:t>ssh</w:t>
      </w:r>
      <w:proofErr w:type="spellEnd"/>
      <w:r w:rsidRPr="00195B8F">
        <w:t>/</w:t>
      </w:r>
      <w:proofErr w:type="spellStart"/>
      <w:r w:rsidRPr="00195B8F">
        <w:t>sshd_config</w:t>
      </w:r>
      <w:proofErr w:type="spellEnd"/>
      <w:r w:rsidRPr="00195B8F">
        <w:t xml:space="preserve"> per ora f</w:t>
      </w:r>
      <w:r>
        <w:t xml:space="preserve">unziona senza problemi, avrei potuto specificare al </w:t>
      </w:r>
      <w:proofErr w:type="spellStart"/>
      <w:r>
        <w:t>daemon</w:t>
      </w:r>
      <w:proofErr w:type="spellEnd"/>
      <w:r>
        <w:t xml:space="preserve"> di utilizzare specificatamente 127.0.0.1:8 anziché generalmente stare in </w:t>
      </w:r>
      <w:proofErr w:type="spellStart"/>
      <w:r>
        <w:t>listening</w:t>
      </w:r>
      <w:proofErr w:type="spellEnd"/>
      <w:r>
        <w:t xml:space="preserve"> su porta 22 come ho fatto per servizio HTTP dopo ma per ora non cambia nulla.</w:t>
      </w:r>
      <w:r w:rsidR="000D0398">
        <w:t xml:space="preserve"> Per le credenziali </w:t>
      </w:r>
      <w:proofErr w:type="spellStart"/>
      <w:r w:rsidR="000D0398">
        <w:t>ssh</w:t>
      </w:r>
      <w:proofErr w:type="spellEnd"/>
      <w:r w:rsidR="000D0398">
        <w:t xml:space="preserve"> utilizziamo quelle dell’user Kali non vanno specificate.</w:t>
      </w:r>
      <w:r>
        <w:br/>
      </w:r>
      <w:r>
        <w:br/>
      </w:r>
      <w:r>
        <w:br/>
      </w:r>
      <w:r>
        <w:br/>
      </w:r>
      <w:r>
        <w:br/>
      </w:r>
    </w:p>
    <w:p w14:paraId="52D42472" w14:textId="53F077FC" w:rsidR="00BC3FE3" w:rsidRDefault="00BC3FE3" w:rsidP="00195B8F">
      <w:pPr>
        <w:pStyle w:val="ListBullet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281626" wp14:editId="7E59776D">
            <wp:simplePos x="0" y="0"/>
            <wp:positionH relativeFrom="column">
              <wp:posOffset>1588770</wp:posOffset>
            </wp:positionH>
            <wp:positionV relativeFrom="paragraph">
              <wp:posOffset>785495</wp:posOffset>
            </wp:positionV>
            <wp:extent cx="4159250" cy="1200003"/>
            <wp:effectExtent l="0" t="0" r="0" b="635"/>
            <wp:wrapNone/>
            <wp:docPr id="100194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05" r="59888" b="52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120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9C2909F" wp14:editId="54968B73">
            <wp:simplePos x="0" y="0"/>
            <wp:positionH relativeFrom="margin">
              <wp:posOffset>13335</wp:posOffset>
            </wp:positionH>
            <wp:positionV relativeFrom="paragraph">
              <wp:posOffset>2070100</wp:posOffset>
            </wp:positionV>
            <wp:extent cx="6276975" cy="3009900"/>
            <wp:effectExtent l="0" t="0" r="9525" b="0"/>
            <wp:wrapNone/>
            <wp:docPr id="1381297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95B8F">
        <w:t>Installazione, configurazione e START del servizio HTTP apache2 (e correlate utilities necessarie per autenticazione e configurazione)</w:t>
      </w:r>
      <w:r>
        <w:t xml:space="preserve">, imposto </w:t>
      </w:r>
      <w:proofErr w:type="spellStart"/>
      <w:r>
        <w:t>listening</w:t>
      </w:r>
      <w:proofErr w:type="spellEnd"/>
      <w:r>
        <w:t xml:space="preserve"> su </w:t>
      </w:r>
      <w:proofErr w:type="spellStart"/>
      <w:r>
        <w:t>localhost</w:t>
      </w:r>
      <w:proofErr w:type="spellEnd"/>
      <w:r>
        <w:t xml:space="preserve"> 127.0.0.1:80 e creo user con</w:t>
      </w:r>
      <w:r w:rsidR="000D0398">
        <w:t xml:space="preserve"> </w:t>
      </w:r>
      <w:proofErr w:type="spellStart"/>
      <w:r w:rsidR="000D0398">
        <w:t>httpasswd</w:t>
      </w:r>
      <w:proofErr w:type="spellEnd"/>
      <w:r w:rsidR="000D0398">
        <w:t xml:space="preserve"> </w:t>
      </w:r>
      <w:r>
        <w:t xml:space="preserve">di nome </w:t>
      </w:r>
      <w:proofErr w:type="spellStart"/>
      <w:r w:rsidR="000D0398">
        <w:t>test_user</w:t>
      </w:r>
      <w:proofErr w:type="spellEnd"/>
      <w:r w:rsidR="000D0398">
        <w:t xml:space="preserve"> </w:t>
      </w:r>
      <w:r>
        <w:t>e</w:t>
      </w:r>
      <w:r w:rsidR="000D0398">
        <w:t xml:space="preserve"> password “</w:t>
      </w:r>
      <w:proofErr w:type="spellStart"/>
      <w:r w:rsidR="000D0398">
        <w:t>testpass</w:t>
      </w:r>
      <w:proofErr w:type="spellEnd"/>
      <w:r w:rsidR="000D0398">
        <w:t>”</w:t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</w:p>
    <w:p w14:paraId="57852DE9" w14:textId="71EC495C" w:rsidR="000D0398" w:rsidRDefault="00AA2F90" w:rsidP="00BC3FE3">
      <w:pPr>
        <w:pStyle w:val="ListBullet"/>
        <w:numPr>
          <w:ilvl w:val="0"/>
          <w:numId w:val="0"/>
        </w:numPr>
        <w:ind w:left="936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2600D8" wp14:editId="3A0EAF5E">
            <wp:simplePos x="0" y="0"/>
            <wp:positionH relativeFrom="page">
              <wp:posOffset>1007745</wp:posOffset>
            </wp:positionH>
            <wp:positionV relativeFrom="paragraph">
              <wp:posOffset>774065</wp:posOffset>
            </wp:positionV>
            <wp:extent cx="5934075" cy="4429760"/>
            <wp:effectExtent l="0" t="0" r="0" b="8890"/>
            <wp:wrapNone/>
            <wp:docPr id="1582355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2" b="5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398">
        <w:t>ora posso andare su configurazione default del servizio apache2 su /</w:t>
      </w:r>
      <w:proofErr w:type="spellStart"/>
      <w:r w:rsidR="000D0398">
        <w:t>etc</w:t>
      </w:r>
      <w:proofErr w:type="spellEnd"/>
      <w:r w:rsidR="000D0398">
        <w:t>/apache2/</w:t>
      </w:r>
      <w:proofErr w:type="spellStart"/>
      <w:r w:rsidR="000D0398">
        <w:t>sites-enabled</w:t>
      </w:r>
      <w:proofErr w:type="spellEnd"/>
      <w:r w:rsidR="000D0398">
        <w:t xml:space="preserve">/000-default.conf e inserire il blocco </w:t>
      </w:r>
      <w:proofErr w:type="spellStart"/>
      <w:r w:rsidR="000D0398">
        <w:t>config</w:t>
      </w:r>
      <w:proofErr w:type="spellEnd"/>
      <w:r w:rsidR="000D0398">
        <w:t xml:space="preserve"> di directory seguente: </w:t>
      </w:r>
    </w:p>
    <w:p w14:paraId="29751B8A" w14:textId="3052C214" w:rsidR="00195B8F" w:rsidRDefault="000D0398" w:rsidP="000D0398">
      <w:pPr>
        <w:pStyle w:val="ListBullet"/>
        <w:numPr>
          <w:ilvl w:val="0"/>
          <w:numId w:val="0"/>
        </w:numPr>
        <w:ind w:left="936" w:hanging="360"/>
      </w:pPr>
      <w:r>
        <w:br/>
      </w:r>
      <w:r w:rsidR="00BC3FE3">
        <w:br/>
      </w:r>
      <w:r w:rsidR="00BC3FE3">
        <w:br/>
      </w:r>
      <w:r w:rsidR="00BC3FE3">
        <w:br/>
      </w:r>
    </w:p>
    <w:p w14:paraId="5357E4E8" w14:textId="18B94886" w:rsidR="00195B8F" w:rsidRPr="00195B8F" w:rsidRDefault="00195B8F" w:rsidP="00195B8F">
      <w:pPr>
        <w:pStyle w:val="ListBullet"/>
        <w:numPr>
          <w:ilvl w:val="0"/>
          <w:numId w:val="0"/>
        </w:numPr>
        <w:ind w:left="1296"/>
      </w:pPr>
    </w:p>
    <w:p w14:paraId="665DD258" w14:textId="3F931CF5" w:rsidR="00195B8F" w:rsidRPr="00195B8F" w:rsidRDefault="00195B8F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119AC10A" w14:textId="27558CA2" w:rsidR="00195B8F" w:rsidRDefault="00195B8F" w:rsidP="000D0398">
      <w:pPr>
        <w:pStyle w:val="ListBullet"/>
        <w:numPr>
          <w:ilvl w:val="0"/>
          <w:numId w:val="0"/>
        </w:numPr>
        <w:rPr>
          <w:noProof/>
        </w:rPr>
      </w:pPr>
    </w:p>
    <w:p w14:paraId="2B157F0E" w14:textId="77777777" w:rsidR="000D0398" w:rsidRDefault="000D0398" w:rsidP="000D0398">
      <w:pPr>
        <w:pStyle w:val="ListBullet"/>
        <w:numPr>
          <w:ilvl w:val="0"/>
          <w:numId w:val="0"/>
        </w:numPr>
        <w:rPr>
          <w:noProof/>
        </w:rPr>
      </w:pPr>
    </w:p>
    <w:p w14:paraId="1A45213F" w14:textId="77777777" w:rsidR="000D0398" w:rsidRDefault="000D0398" w:rsidP="000D0398">
      <w:pPr>
        <w:pStyle w:val="ListBullet"/>
        <w:numPr>
          <w:ilvl w:val="0"/>
          <w:numId w:val="0"/>
        </w:numPr>
        <w:rPr>
          <w:noProof/>
        </w:rPr>
      </w:pPr>
    </w:p>
    <w:p w14:paraId="081B50AE" w14:textId="0A8557B9" w:rsidR="000D0398" w:rsidRDefault="000D0398" w:rsidP="000D0398">
      <w:pPr>
        <w:pStyle w:val="ListBullet"/>
        <w:numPr>
          <w:ilvl w:val="0"/>
          <w:numId w:val="0"/>
        </w:numPr>
        <w:rPr>
          <w:noProof/>
        </w:rPr>
      </w:pPr>
    </w:p>
    <w:p w14:paraId="70E97231" w14:textId="555F29B9" w:rsidR="000D0398" w:rsidRDefault="000D0398" w:rsidP="000D0398">
      <w:pPr>
        <w:pStyle w:val="ListBullet"/>
        <w:numPr>
          <w:ilvl w:val="0"/>
          <w:numId w:val="0"/>
        </w:numPr>
        <w:rPr>
          <w:noProof/>
        </w:rPr>
      </w:pPr>
    </w:p>
    <w:p w14:paraId="05BEA910" w14:textId="77777777" w:rsidR="000D0398" w:rsidRDefault="000D0398" w:rsidP="000D0398">
      <w:pPr>
        <w:pStyle w:val="ListBullet"/>
        <w:numPr>
          <w:ilvl w:val="0"/>
          <w:numId w:val="0"/>
        </w:numPr>
      </w:pPr>
    </w:p>
    <w:p w14:paraId="20538B1C" w14:textId="38BE64AC" w:rsidR="00195B8F" w:rsidRDefault="00195B8F" w:rsidP="005A5D49">
      <w:pPr>
        <w:pStyle w:val="ListBullet"/>
        <w:numPr>
          <w:ilvl w:val="0"/>
          <w:numId w:val="0"/>
        </w:numPr>
        <w:ind w:left="936" w:hanging="360"/>
      </w:pPr>
    </w:p>
    <w:p w14:paraId="15373410" w14:textId="1EA77278" w:rsidR="000D0398" w:rsidRDefault="00BC3FE3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AB64B75" wp14:editId="35019668">
            <wp:simplePos x="0" y="0"/>
            <wp:positionH relativeFrom="margin">
              <wp:align>center</wp:align>
            </wp:positionH>
            <wp:positionV relativeFrom="paragraph">
              <wp:posOffset>2407920</wp:posOffset>
            </wp:positionV>
            <wp:extent cx="5324475" cy="1619250"/>
            <wp:effectExtent l="0" t="0" r="9525" b="0"/>
            <wp:wrapNone/>
            <wp:docPr id="416656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0398">
        <w:rPr>
          <w:noProof/>
        </w:rPr>
        <w:br/>
      </w:r>
      <w:r w:rsidR="000D0398">
        <w:rPr>
          <w:noProof/>
        </w:rPr>
        <w:br/>
      </w:r>
      <w:r w:rsidR="000D0398">
        <w:rPr>
          <w:noProof/>
        </w:rPr>
        <w:br/>
        <w:t xml:space="preserve">qui indico il folder “protected” dove saranno richieste credenziali, che invece si trovano su file .htpasswd, oltre ché quindi indicare l’utilizzo di autenticazione basica e label di tale richiesta di autenticazione. Ora creo tale directory (protected) e inserisco un semplice file html con testo “secret page”, è su questa pagina che hydra andrà a svolgere attacco a dizionario. Inoltre indica di scrivere su terminale con “sudo tee #####...” </w:t>
      </w:r>
      <w:r>
        <w:rPr>
          <w:noProof/>
        </w:rPr>
        <w:t>. Finito configurazione ristarto apache2 e tento connessione.</w:t>
      </w:r>
      <w:r w:rsidR="000D0398">
        <w:rPr>
          <w:noProof/>
        </w:rPr>
        <w:br/>
      </w:r>
      <w:r w:rsidR="000D0398">
        <w:rPr>
          <w:noProof/>
        </w:rPr>
        <w:br/>
      </w:r>
      <w:r w:rsidR="000D0398">
        <w:rPr>
          <w:noProof/>
        </w:rPr>
        <w:br/>
      </w:r>
      <w:r w:rsidR="000D0398">
        <w:rPr>
          <w:noProof/>
        </w:rPr>
        <w:br/>
      </w:r>
      <w:r w:rsidR="000D0398">
        <w:rPr>
          <w:noProof/>
        </w:rPr>
        <w:br/>
      </w:r>
    </w:p>
    <w:p w14:paraId="375E3BE4" w14:textId="3FD2F9A5" w:rsidR="00195B8F" w:rsidRDefault="00195B8F" w:rsidP="005A5D49">
      <w:pPr>
        <w:pStyle w:val="ListBullet"/>
        <w:numPr>
          <w:ilvl w:val="0"/>
          <w:numId w:val="0"/>
        </w:numPr>
        <w:ind w:left="936" w:hanging="360"/>
      </w:pPr>
    </w:p>
    <w:p w14:paraId="6D523ADE" w14:textId="1AC26807" w:rsidR="000D0398" w:rsidRDefault="00AA2F90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8C4E4E8" wp14:editId="31EECB50">
            <wp:simplePos x="0" y="0"/>
            <wp:positionH relativeFrom="margin">
              <wp:posOffset>99060</wp:posOffset>
            </wp:positionH>
            <wp:positionV relativeFrom="paragraph">
              <wp:posOffset>-1023620</wp:posOffset>
            </wp:positionV>
            <wp:extent cx="6276975" cy="3495675"/>
            <wp:effectExtent l="0" t="0" r="9525" b="9525"/>
            <wp:wrapNone/>
            <wp:docPr id="10954099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8CB9E9" w14:textId="785A1758" w:rsidR="000D0398" w:rsidRDefault="000D0398" w:rsidP="005A5D49">
      <w:pPr>
        <w:pStyle w:val="ListBullet"/>
        <w:numPr>
          <w:ilvl w:val="0"/>
          <w:numId w:val="0"/>
        </w:numPr>
        <w:ind w:left="936" w:hanging="360"/>
      </w:pPr>
    </w:p>
    <w:p w14:paraId="19AD2960" w14:textId="00921BAC" w:rsidR="000D0398" w:rsidRDefault="000D0398" w:rsidP="005A5D49">
      <w:pPr>
        <w:pStyle w:val="ListBullet"/>
        <w:numPr>
          <w:ilvl w:val="0"/>
          <w:numId w:val="0"/>
        </w:numPr>
        <w:ind w:left="936" w:hanging="360"/>
      </w:pPr>
    </w:p>
    <w:p w14:paraId="0FE86373" w14:textId="7B6CDF60" w:rsidR="000D0398" w:rsidRDefault="000D0398" w:rsidP="005A5D49">
      <w:pPr>
        <w:pStyle w:val="ListBullet"/>
        <w:numPr>
          <w:ilvl w:val="0"/>
          <w:numId w:val="0"/>
        </w:numPr>
        <w:ind w:left="936" w:hanging="360"/>
      </w:pPr>
    </w:p>
    <w:p w14:paraId="5233BAD4" w14:textId="77777777" w:rsidR="000D0398" w:rsidRDefault="000D0398" w:rsidP="005A5D49">
      <w:pPr>
        <w:pStyle w:val="ListBullet"/>
        <w:numPr>
          <w:ilvl w:val="0"/>
          <w:numId w:val="0"/>
        </w:numPr>
        <w:ind w:left="936" w:hanging="360"/>
      </w:pPr>
    </w:p>
    <w:p w14:paraId="133B6F41" w14:textId="546498FF" w:rsidR="00BC3FE3" w:rsidRDefault="000D0398" w:rsidP="005A5D49">
      <w:pPr>
        <w:pStyle w:val="ListBullet"/>
        <w:numPr>
          <w:ilvl w:val="0"/>
          <w:numId w:val="0"/>
        </w:numPr>
        <w:ind w:left="936" w:hanging="360"/>
      </w:pPr>
      <w:r>
        <w:br/>
      </w:r>
      <w:r>
        <w:br/>
      </w:r>
      <w:r>
        <w:br/>
      </w:r>
    </w:p>
    <w:p w14:paraId="1124C8D8" w14:textId="43E21A2C" w:rsidR="00BC3FE3" w:rsidRDefault="00BC3FE3" w:rsidP="005A5D49">
      <w:pPr>
        <w:pStyle w:val="ListBullet"/>
        <w:numPr>
          <w:ilvl w:val="0"/>
          <w:numId w:val="0"/>
        </w:numPr>
        <w:ind w:left="936" w:hanging="360"/>
      </w:pPr>
    </w:p>
    <w:p w14:paraId="2AC0004B" w14:textId="4C14D138" w:rsidR="00343B03" w:rsidRDefault="00BC3FE3" w:rsidP="00A41B90">
      <w:pPr>
        <w:pStyle w:val="ListBullet"/>
        <w:numPr>
          <w:ilvl w:val="0"/>
          <w:numId w:val="0"/>
        </w:numPr>
        <w:ind w:left="936" w:firstLine="360"/>
      </w:pPr>
      <w:r>
        <w:t>Se indico credenziali ho effettivamente accesso a pagina html, altrimenti no.</w:t>
      </w:r>
    </w:p>
    <w:p w14:paraId="0FAFDA6A" w14:textId="53597A91" w:rsidR="00BC3FE3" w:rsidRDefault="00343B03" w:rsidP="00BC3FE3">
      <w:pPr>
        <w:pStyle w:val="ListBullet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85858CE" wp14:editId="10E4FF3E">
            <wp:simplePos x="0" y="0"/>
            <wp:positionH relativeFrom="margin">
              <wp:align>right</wp:align>
            </wp:positionH>
            <wp:positionV relativeFrom="paragraph">
              <wp:posOffset>1330530</wp:posOffset>
            </wp:positionV>
            <wp:extent cx="6180738" cy="4476750"/>
            <wp:effectExtent l="0" t="0" r="0" b="0"/>
            <wp:wrapNone/>
            <wp:docPr id="8104438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5" r="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38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FE3">
        <w:t xml:space="preserve">Installazione, configurazione e creazione credenziali ftp tramite </w:t>
      </w:r>
      <w:proofErr w:type="spellStart"/>
      <w:r w:rsidR="00BC3FE3">
        <w:t>daemon</w:t>
      </w:r>
      <w:proofErr w:type="spellEnd"/>
      <w:r w:rsidR="00BC3FE3">
        <w:t xml:space="preserve"> </w:t>
      </w:r>
      <w:proofErr w:type="spellStart"/>
      <w:r w:rsidR="00BC3FE3">
        <w:t>vsftpd</w:t>
      </w:r>
      <w:proofErr w:type="spellEnd"/>
      <w:r w:rsidR="00BC3FE3">
        <w:t xml:space="preserve"> che installo. Vado su file di configurazione</w:t>
      </w:r>
      <w:r>
        <w:t xml:space="preserve"> a /</w:t>
      </w:r>
      <w:proofErr w:type="spellStart"/>
      <w:r>
        <w:t>etc</w:t>
      </w:r>
      <w:proofErr w:type="spellEnd"/>
      <w:r>
        <w:t>/</w:t>
      </w:r>
      <w:proofErr w:type="spellStart"/>
      <w:r>
        <w:t>vsftpd.conf</w:t>
      </w:r>
      <w:proofErr w:type="spellEnd"/>
      <w:r>
        <w:t xml:space="preserve"> e modifico i parametri di ascolto (IPv6 </w:t>
      </w:r>
      <w:proofErr w:type="spellStart"/>
      <w:r>
        <w:t>listening</w:t>
      </w:r>
      <w:proofErr w:type="spellEnd"/>
      <w:r>
        <w:t xml:space="preserve"> è attivo mentre IPv4 no, sono inoltre mutualmente esclusivi, inoltre devo permettere </w:t>
      </w:r>
      <w:proofErr w:type="spellStart"/>
      <w:r>
        <w:t>local</w:t>
      </w:r>
      <w:proofErr w:type="spellEnd"/>
      <w:r>
        <w:t xml:space="preserve"> user e permettere ad essi di scrivere/cambiare file MA impedire invece user </w:t>
      </w:r>
      <w:proofErr w:type="spellStart"/>
      <w:r>
        <w:t>anonim</w:t>
      </w:r>
      <w:proofErr w:type="spellEnd"/>
      <w:r>
        <w:t xml:space="preserve"> (</w:t>
      </w:r>
      <w:proofErr w:type="spellStart"/>
      <w:r>
        <w:t>anonymous_enable</w:t>
      </w:r>
      <w:proofErr w:type="spellEnd"/>
      <w:r>
        <w:t>)</w:t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  <w:r w:rsidR="000D0398">
        <w:br/>
      </w:r>
    </w:p>
    <w:p w14:paraId="7C2FF1CE" w14:textId="31DB3341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30596806" w14:textId="073031ED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057F07EC" w14:textId="18D4F657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6D6932C6" w14:textId="32B2F20F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2BA5CA3E" w14:textId="301C7A62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1A198E7F" w14:textId="21AAE6DF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7DC052C0" w14:textId="1102DD9A" w:rsidR="00BC3FE3" w:rsidRDefault="00BC3FE3" w:rsidP="00BC3FE3">
      <w:pPr>
        <w:pStyle w:val="ListBullet"/>
        <w:numPr>
          <w:ilvl w:val="0"/>
          <w:numId w:val="0"/>
        </w:numPr>
        <w:ind w:left="936" w:hanging="360"/>
      </w:pPr>
    </w:p>
    <w:p w14:paraId="1A7876BA" w14:textId="39357F1B" w:rsidR="000D0398" w:rsidRDefault="00343B03" w:rsidP="00BC3FE3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023D9CD" wp14:editId="42D581CC">
            <wp:simplePos x="0" y="0"/>
            <wp:positionH relativeFrom="margin">
              <wp:align>left</wp:align>
            </wp:positionH>
            <wp:positionV relativeFrom="paragraph">
              <wp:posOffset>-1092835</wp:posOffset>
            </wp:positionV>
            <wp:extent cx="6219825" cy="3524250"/>
            <wp:effectExtent l="0" t="0" r="9525" b="0"/>
            <wp:wrapNone/>
            <wp:docPr id="1833244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0" b="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398">
        <w:br/>
      </w:r>
    </w:p>
    <w:p w14:paraId="74580132" w14:textId="77777777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03877448" w14:textId="77777777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402881CF" w14:textId="77777777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04421060" w14:textId="77777777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0853CBD1" w14:textId="079F70FF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5FE5E50D" w14:textId="5987B988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063362C2" w14:textId="77777777" w:rsidR="00343B03" w:rsidRDefault="00343B03" w:rsidP="00BC3FE3">
      <w:pPr>
        <w:pStyle w:val="ListBullet"/>
        <w:numPr>
          <w:ilvl w:val="0"/>
          <w:numId w:val="0"/>
        </w:numPr>
        <w:ind w:left="936" w:hanging="360"/>
      </w:pPr>
    </w:p>
    <w:p w14:paraId="031F52AA" w14:textId="23FEB06A" w:rsidR="00195B8F" w:rsidRDefault="00195B8F" w:rsidP="005A5D49">
      <w:pPr>
        <w:pStyle w:val="ListBullet"/>
        <w:numPr>
          <w:ilvl w:val="0"/>
          <w:numId w:val="0"/>
        </w:numPr>
        <w:ind w:left="936" w:hanging="360"/>
      </w:pPr>
    </w:p>
    <w:p w14:paraId="55ED2ED2" w14:textId="7104698C" w:rsidR="00343B03" w:rsidRDefault="00343B03" w:rsidP="00343B03">
      <w:pPr>
        <w:pStyle w:val="ListBullet"/>
        <w:numPr>
          <w:ilvl w:val="0"/>
          <w:numId w:val="0"/>
        </w:numPr>
        <w:ind w:left="936"/>
      </w:pPr>
      <w:r>
        <w:t>Quindi mi connetto a ftp su 127.0.0.1, inserisco credenziali (</w:t>
      </w:r>
      <w:proofErr w:type="spellStart"/>
      <w:r>
        <w:t>test_</w:t>
      </w:r>
      <w:proofErr w:type="gramStart"/>
      <w:r>
        <w:t>user:testpass</w:t>
      </w:r>
      <w:proofErr w:type="spellEnd"/>
      <w:proofErr w:type="gramEnd"/>
      <w:r>
        <w:t>) e controllo se configurato in maniera corretta, infine esco (bye).</w:t>
      </w:r>
    </w:p>
    <w:p w14:paraId="41C366FD" w14:textId="66552426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E675E0C" wp14:editId="07180A68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3448050" cy="1876425"/>
            <wp:effectExtent l="0" t="0" r="0" b="9525"/>
            <wp:wrapNone/>
            <wp:docPr id="500663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172F7A" w14:textId="77777777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</w:p>
    <w:p w14:paraId="03342393" w14:textId="2AAA606D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</w:p>
    <w:p w14:paraId="3D6AF3B2" w14:textId="77777777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</w:p>
    <w:p w14:paraId="53A81B8B" w14:textId="77777777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</w:p>
    <w:p w14:paraId="673B50B9" w14:textId="55190046" w:rsidR="00343B03" w:rsidRDefault="00343B03" w:rsidP="005A5D49">
      <w:pPr>
        <w:pStyle w:val="ListBullet"/>
        <w:numPr>
          <w:ilvl w:val="0"/>
          <w:numId w:val="0"/>
        </w:numPr>
        <w:ind w:left="936" w:hanging="360"/>
      </w:pPr>
    </w:p>
    <w:p w14:paraId="283FE59E" w14:textId="71607305" w:rsidR="00343B03" w:rsidRPr="00195B8F" w:rsidRDefault="00343B03" w:rsidP="00343B03">
      <w:pPr>
        <w:pStyle w:val="ListBullet"/>
        <w:numPr>
          <w:ilvl w:val="0"/>
          <w:numId w:val="0"/>
        </w:numPr>
      </w:pPr>
    </w:p>
    <w:p w14:paraId="7CDCBB99" w14:textId="3B15C795" w:rsidR="00343B03" w:rsidRDefault="00343B03" w:rsidP="00343B03">
      <w:pPr>
        <w:pStyle w:val="Heading2"/>
      </w:pPr>
      <w:r>
        <w:t>SSH CRACK</w:t>
      </w:r>
    </w:p>
    <w:p w14:paraId="6372AD7D" w14:textId="65798E51" w:rsidR="00343B03" w:rsidRPr="00195B8F" w:rsidRDefault="00AA2F90" w:rsidP="00343B03">
      <w:r>
        <w:rPr>
          <w:noProof/>
        </w:rPr>
        <w:drawing>
          <wp:anchor distT="0" distB="0" distL="114300" distR="114300" simplePos="0" relativeHeight="251672576" behindDoc="0" locked="0" layoutInCell="1" allowOverlap="1" wp14:anchorId="6BC5E525" wp14:editId="6848697B">
            <wp:simplePos x="0" y="0"/>
            <wp:positionH relativeFrom="column">
              <wp:posOffset>-125730</wp:posOffset>
            </wp:positionH>
            <wp:positionV relativeFrom="paragraph">
              <wp:posOffset>690245</wp:posOffset>
            </wp:positionV>
            <wp:extent cx="6276975" cy="866775"/>
            <wp:effectExtent l="0" t="0" r="9525" b="9525"/>
            <wp:wrapNone/>
            <wp:docPr id="1808664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3B03">
        <w:t xml:space="preserve">Più sensibile a </w:t>
      </w:r>
      <w:proofErr w:type="spellStart"/>
      <w:r w:rsidR="00343B03">
        <w:t>disconettere</w:t>
      </w:r>
      <w:proofErr w:type="spellEnd"/>
      <w:r w:rsidR="00343B03">
        <w:t xml:space="preserve"> se riceve troppe richieste quindi ho bisogno di fare attenzione a quanti THREADS e quanto Wait Time assegno al tentativo di crack di HYDRA. Altrimenti succede questo:</w:t>
      </w:r>
      <w:r w:rsidR="00343B03">
        <w:br/>
      </w:r>
    </w:p>
    <w:p w14:paraId="459F2748" w14:textId="3D4043E5" w:rsidR="00343B03" w:rsidRDefault="00343B03" w:rsidP="00343B03">
      <w:pPr>
        <w:pStyle w:val="ListBullet"/>
        <w:numPr>
          <w:ilvl w:val="0"/>
          <w:numId w:val="0"/>
        </w:numPr>
        <w:ind w:left="936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9E49BA" wp14:editId="68FD76DC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6543675" cy="428625"/>
            <wp:effectExtent l="0" t="0" r="9525" b="9525"/>
            <wp:wrapNone/>
            <wp:docPr id="1905896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" t="-3077" r="58421" b="3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3AF7A" w14:textId="67853774" w:rsidR="00343B03" w:rsidRDefault="00343B03" w:rsidP="00343B03">
      <w:pPr>
        <w:pStyle w:val="ListBullet"/>
        <w:numPr>
          <w:ilvl w:val="0"/>
          <w:numId w:val="0"/>
        </w:numPr>
        <w:ind w:left="936"/>
        <w:rPr>
          <w:noProof/>
        </w:rPr>
      </w:pPr>
    </w:p>
    <w:p w14:paraId="1430F1D9" w14:textId="00B5C091" w:rsidR="00343B03" w:rsidRDefault="00343B03" w:rsidP="00343B03">
      <w:pPr>
        <w:pStyle w:val="ListBullet"/>
        <w:numPr>
          <w:ilvl w:val="0"/>
          <w:numId w:val="0"/>
        </w:numPr>
        <w:ind w:left="936"/>
        <w:rPr>
          <w:noProof/>
        </w:rPr>
      </w:pPr>
    </w:p>
    <w:p w14:paraId="1D1F3CA3" w14:textId="0B31606C" w:rsidR="00343B03" w:rsidRPr="00343B03" w:rsidRDefault="00343B03" w:rsidP="00343B03">
      <w:pPr>
        <w:pStyle w:val="ListBullet"/>
        <w:numPr>
          <w:ilvl w:val="0"/>
          <w:numId w:val="0"/>
        </w:numPr>
      </w:pPr>
      <w:r w:rsidRPr="00343B03">
        <w:t># -L (user login list file) | -P (password list file) | -t (</w:t>
      </w:r>
      <w:proofErr w:type="spellStart"/>
      <w:r w:rsidRPr="00343B03">
        <w:t>threads</w:t>
      </w:r>
      <w:proofErr w:type="spellEnd"/>
      <w:r w:rsidRPr="00343B03">
        <w:t xml:space="preserve"> </w:t>
      </w:r>
      <w:proofErr w:type="spellStart"/>
      <w:r w:rsidRPr="00343B03">
        <w:t>assigned</w:t>
      </w:r>
      <w:proofErr w:type="spellEnd"/>
      <w:r w:rsidRPr="00343B03">
        <w:t>) | -W (</w:t>
      </w:r>
      <w:proofErr w:type="spellStart"/>
      <w:r w:rsidRPr="00343B03">
        <w:t>wait</w:t>
      </w:r>
      <w:proofErr w:type="spellEnd"/>
      <w:r w:rsidRPr="00343B03">
        <w:t xml:space="preserve"> time per tentativ</w:t>
      </w:r>
      <w:r>
        <w:t xml:space="preserve">i </w:t>
      </w:r>
      <w:r w:rsidRPr="00343B03">
        <w:t>in successione) | -c (</w:t>
      </w:r>
      <w:proofErr w:type="spellStart"/>
      <w:r w:rsidRPr="00343B03">
        <w:t>wait</w:t>
      </w:r>
      <w:proofErr w:type="spellEnd"/>
      <w:r w:rsidRPr="00343B03">
        <w:t xml:space="preserve"> time per </w:t>
      </w:r>
      <w:proofErr w:type="spellStart"/>
      <w:r w:rsidRPr="00343B03">
        <w:t>riconessione</w:t>
      </w:r>
      <w:proofErr w:type="spellEnd"/>
      <w:r w:rsidRPr="00343B03">
        <w:t>) | -v (“verbose” mostra tutti</w:t>
      </w:r>
      <w:r>
        <w:t xml:space="preserve"> passaggi)</w:t>
      </w:r>
    </w:p>
    <w:p w14:paraId="3805C6E1" w14:textId="2D9A983B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5DB78908" w14:textId="26B52736" w:rsidR="00343B03" w:rsidRPr="00343B03" w:rsidRDefault="00AA2F90" w:rsidP="00343B03">
      <w:pPr>
        <w:pStyle w:val="ListBullet"/>
        <w:numPr>
          <w:ilvl w:val="0"/>
          <w:numId w:val="0"/>
        </w:numPr>
        <w:ind w:left="936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5C053D5" wp14:editId="0B6C4F80">
            <wp:simplePos x="0" y="0"/>
            <wp:positionH relativeFrom="margin">
              <wp:posOffset>-182880</wp:posOffset>
            </wp:positionH>
            <wp:positionV relativeFrom="paragraph">
              <wp:posOffset>-1102360</wp:posOffset>
            </wp:positionV>
            <wp:extent cx="6276975" cy="3581400"/>
            <wp:effectExtent l="0" t="0" r="9525" b="0"/>
            <wp:wrapNone/>
            <wp:docPr id="1200481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C4125E" w14:textId="6EADC8B1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250B2398" w14:textId="77777777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2B3A179B" w14:textId="4597032D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4ED9952F" w14:textId="6237BF12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1B9A395F" w14:textId="13050937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06BD6041" w14:textId="1EA478A5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53FA5F26" w14:textId="59CA0012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5C0A6CCA" w14:textId="45AD965B" w:rsidR="00343B03" w:rsidRPr="00343B03" w:rsidRDefault="00343B03" w:rsidP="00343B03">
      <w:pPr>
        <w:pStyle w:val="ListBullet"/>
        <w:numPr>
          <w:ilvl w:val="0"/>
          <w:numId w:val="0"/>
        </w:numPr>
        <w:ind w:left="936"/>
      </w:pPr>
    </w:p>
    <w:p w14:paraId="3B0C950F" w14:textId="6822B0ED" w:rsidR="00E6279D" w:rsidRPr="00343B03" w:rsidRDefault="00E6279D" w:rsidP="00343B03">
      <w:pPr>
        <w:pStyle w:val="ListBullet"/>
        <w:numPr>
          <w:ilvl w:val="0"/>
          <w:numId w:val="0"/>
        </w:numPr>
        <w:ind w:left="936"/>
      </w:pPr>
      <w:r w:rsidRPr="00343B03">
        <w:br/>
      </w:r>
      <w:r w:rsidR="00343B03">
        <w:t xml:space="preserve">abbiamo trovato le credenziali di accesso (in </w:t>
      </w:r>
      <w:proofErr w:type="spellStart"/>
      <w:r w:rsidR="00343B03">
        <w:t>plaintext</w:t>
      </w:r>
      <w:proofErr w:type="spellEnd"/>
      <w:r w:rsidR="00343B03">
        <w:t xml:space="preserve"> in questo caso)</w:t>
      </w:r>
    </w:p>
    <w:p w14:paraId="6CBF41C7" w14:textId="412E02FD" w:rsidR="00E6279D" w:rsidRDefault="00343B03" w:rsidP="00E6279D">
      <w:pPr>
        <w:pStyle w:val="Heading2"/>
      </w:pPr>
      <w:r>
        <w:t>http Authentication</w:t>
      </w:r>
      <w:r w:rsidR="00A41B90">
        <w:t xml:space="preserve"> crack</w:t>
      </w:r>
    </w:p>
    <w:p w14:paraId="0F2DDAB4" w14:textId="13782D7B" w:rsidR="00A41B90" w:rsidRPr="005A5D49" w:rsidRDefault="00A41B90" w:rsidP="00A41B90">
      <w:r>
        <w:rPr>
          <w:noProof/>
        </w:rPr>
        <w:drawing>
          <wp:anchor distT="0" distB="0" distL="114300" distR="114300" simplePos="0" relativeHeight="251674624" behindDoc="0" locked="0" layoutInCell="1" allowOverlap="1" wp14:anchorId="18EA6A50" wp14:editId="04757AA4">
            <wp:simplePos x="0" y="0"/>
            <wp:positionH relativeFrom="margin">
              <wp:align>center</wp:align>
            </wp:positionH>
            <wp:positionV relativeFrom="paragraph">
              <wp:posOffset>516255</wp:posOffset>
            </wp:positionV>
            <wp:extent cx="6799722" cy="352425"/>
            <wp:effectExtent l="0" t="0" r="1270" b="0"/>
            <wp:wrapNone/>
            <wp:docPr id="7922089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52" b="6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722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Ha meno il “grilletto facile” per disconnetterti dopo tante richieste quindi ho un pochino giocato con gli argomenti da CLI ma funzionava comunque</w:t>
      </w:r>
    </w:p>
    <w:p w14:paraId="53E17ED3" w14:textId="0A5C3EE6" w:rsidR="00A41B90" w:rsidRDefault="00A41B90" w:rsidP="00E6279D">
      <w:pPr>
        <w:pStyle w:val="ListBullet"/>
        <w:numPr>
          <w:ilvl w:val="0"/>
          <w:numId w:val="0"/>
        </w:numPr>
        <w:ind w:left="936" w:hanging="360"/>
        <w:rPr>
          <w:noProof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E12AD14" wp14:editId="0FE5A725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6872600" cy="2857500"/>
            <wp:effectExtent l="0" t="0" r="5080" b="0"/>
            <wp:wrapNone/>
            <wp:docPr id="9687078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" t="45904" r="152" b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4C22B" w14:textId="7D6E450F" w:rsidR="00A41B90" w:rsidRDefault="00A41B90" w:rsidP="00E6279D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407A02AA" w14:textId="19F18915" w:rsidR="00E6279D" w:rsidRDefault="00E6279D" w:rsidP="00E6279D">
      <w:pPr>
        <w:pStyle w:val="ListBullet"/>
        <w:numPr>
          <w:ilvl w:val="0"/>
          <w:numId w:val="0"/>
        </w:numPr>
        <w:ind w:left="936" w:hanging="360"/>
      </w:pPr>
    </w:p>
    <w:p w14:paraId="0FE9A595" w14:textId="320D5B02" w:rsidR="00A41B90" w:rsidRDefault="00A41B90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218A3908" w14:textId="1908A94C" w:rsidR="00A41B90" w:rsidRDefault="00A41B90" w:rsidP="005A5D49">
      <w:pPr>
        <w:pStyle w:val="ListBullet"/>
        <w:numPr>
          <w:ilvl w:val="0"/>
          <w:numId w:val="0"/>
        </w:numPr>
        <w:ind w:left="936" w:hanging="360"/>
        <w:rPr>
          <w:noProof/>
        </w:rPr>
      </w:pPr>
    </w:p>
    <w:p w14:paraId="5097CB21" w14:textId="77777777" w:rsidR="00A41B90" w:rsidRDefault="00A41B90" w:rsidP="005A5D49">
      <w:pPr>
        <w:pStyle w:val="ListBullet"/>
        <w:numPr>
          <w:ilvl w:val="0"/>
          <w:numId w:val="0"/>
        </w:numPr>
        <w:ind w:left="936" w:hanging="36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3CB21A6" wp14:editId="59D8A43D">
            <wp:simplePos x="0" y="0"/>
            <wp:positionH relativeFrom="margin">
              <wp:align>center</wp:align>
            </wp:positionH>
            <wp:positionV relativeFrom="paragraph">
              <wp:posOffset>1907540</wp:posOffset>
            </wp:positionV>
            <wp:extent cx="6791325" cy="466697"/>
            <wp:effectExtent l="0" t="0" r="0" b="0"/>
            <wp:wrapNone/>
            <wp:docPr id="8487317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944" r="1214" b="5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466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71BEF4D" w14:textId="7D403CB8" w:rsidR="00A41B90" w:rsidRDefault="00A41B90" w:rsidP="00A41B90">
      <w:pPr>
        <w:pStyle w:val="Heading2"/>
      </w:pPr>
      <w:r>
        <w:lastRenderedPageBreak/>
        <w:t>FTP crack</w:t>
      </w:r>
    </w:p>
    <w:p w14:paraId="52C8DEF2" w14:textId="20C2EE0F" w:rsidR="00A41B90" w:rsidRDefault="00A41B90" w:rsidP="00A41B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2D2CEC81" wp14:editId="5E5E05F9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6509586" cy="466725"/>
            <wp:effectExtent l="0" t="0" r="5715" b="0"/>
            <wp:wrapNone/>
            <wp:docPr id="8163563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88" b="7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586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Come </w:t>
      </w:r>
      <w:proofErr w:type="spellStart"/>
      <w:r>
        <w:t>ssh</w:t>
      </w:r>
      <w:proofErr w:type="spellEnd"/>
      <w:r>
        <w:t xml:space="preserve"> ha un po' di problemi a disconnettere dopo troppi tentativi quindi ho controllato bene da argomenti quale funzionasse meglio.</w:t>
      </w:r>
    </w:p>
    <w:p w14:paraId="7D1A82DF" w14:textId="2E33E066" w:rsidR="00A41B90" w:rsidRDefault="00A41B90" w:rsidP="00A41B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C17325C" wp14:editId="75EB4758">
            <wp:simplePos x="0" y="0"/>
            <wp:positionH relativeFrom="margin">
              <wp:posOffset>-220980</wp:posOffset>
            </wp:positionH>
            <wp:positionV relativeFrom="paragraph">
              <wp:posOffset>267970</wp:posOffset>
            </wp:positionV>
            <wp:extent cx="6467475" cy="2768506"/>
            <wp:effectExtent l="0" t="0" r="0" b="0"/>
            <wp:wrapNone/>
            <wp:docPr id="6835023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3" t="1948" r="-1" b="6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066" cy="277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A77AD" w14:textId="77777777" w:rsidR="00A41B90" w:rsidRDefault="00A41B90" w:rsidP="00A41B90">
      <w:pPr>
        <w:rPr>
          <w:noProof/>
        </w:rPr>
      </w:pPr>
    </w:p>
    <w:p w14:paraId="3961FC5C" w14:textId="36796815" w:rsidR="00A41B90" w:rsidRDefault="00A41B90" w:rsidP="00A41B90">
      <w:pPr>
        <w:rPr>
          <w:noProof/>
        </w:rPr>
      </w:pPr>
    </w:p>
    <w:p w14:paraId="7FAE5F6D" w14:textId="1661164D" w:rsidR="00A41B90" w:rsidRDefault="00A41B90" w:rsidP="00A41B90">
      <w:r>
        <w:br/>
      </w:r>
      <w:r>
        <w:br/>
      </w:r>
      <w:r>
        <w:br/>
      </w:r>
    </w:p>
    <w:p w14:paraId="388BF813" w14:textId="658ED1A2" w:rsidR="00A41B90" w:rsidRDefault="00A41B90" w:rsidP="00A41B90"/>
    <w:p w14:paraId="02E3765A" w14:textId="1C5C91D6" w:rsidR="00A41B90" w:rsidRDefault="003B6797" w:rsidP="00A41B90">
      <w:r>
        <w:rPr>
          <w:noProof/>
        </w:rPr>
        <w:drawing>
          <wp:anchor distT="0" distB="0" distL="114300" distR="114300" simplePos="0" relativeHeight="251680768" behindDoc="0" locked="0" layoutInCell="1" allowOverlap="1" wp14:anchorId="231BF7D2" wp14:editId="0F7C257D">
            <wp:simplePos x="0" y="0"/>
            <wp:positionH relativeFrom="margin">
              <wp:align>right</wp:align>
            </wp:positionH>
            <wp:positionV relativeFrom="paragraph">
              <wp:posOffset>873125</wp:posOffset>
            </wp:positionV>
            <wp:extent cx="217805" cy="156235"/>
            <wp:effectExtent l="0" t="0" r="0" b="0"/>
            <wp:wrapNone/>
            <wp:docPr id="2709124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15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B90">
        <w:rPr>
          <w:noProof/>
        </w:rPr>
        <w:drawing>
          <wp:anchor distT="0" distB="0" distL="114300" distR="114300" simplePos="0" relativeHeight="251679744" behindDoc="0" locked="0" layoutInCell="1" allowOverlap="1" wp14:anchorId="0C985198" wp14:editId="0C18C87C">
            <wp:simplePos x="0" y="0"/>
            <wp:positionH relativeFrom="margin">
              <wp:align>right</wp:align>
            </wp:positionH>
            <wp:positionV relativeFrom="paragraph">
              <wp:posOffset>875665</wp:posOffset>
            </wp:positionV>
            <wp:extent cx="6400165" cy="342900"/>
            <wp:effectExtent l="0" t="0" r="635" b="0"/>
            <wp:wrapNone/>
            <wp:docPr id="7992437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11" b="46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16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1B90" w:rsidRPr="00A41B90">
        <w:br/>
        <w:t xml:space="preserve"># puoi usare flag argomento </w:t>
      </w:r>
      <w:proofErr w:type="gramStart"/>
      <w:r w:rsidR="00A41B90" w:rsidRPr="00A41B90">
        <w:t>“ -</w:t>
      </w:r>
      <w:proofErr w:type="gramEnd"/>
      <w:r w:rsidR="00A41B90" w:rsidRPr="00A41B90">
        <w:t xml:space="preserve">f </w:t>
      </w:r>
      <w:proofErr w:type="gramStart"/>
      <w:r w:rsidR="00A41B90" w:rsidRPr="00A41B90">
        <w:t>“ per</w:t>
      </w:r>
      <w:proofErr w:type="gramEnd"/>
      <w:r w:rsidR="00A41B90" w:rsidRPr="00A41B90">
        <w:t xml:space="preserve"> forzare i tentativi ma sei più propenso ad essere calciato da connessione credo</w:t>
      </w:r>
      <w:r w:rsidR="00A41B90">
        <w:br/>
      </w:r>
      <w:r w:rsidR="00A41B90">
        <w:br/>
      </w:r>
      <w:r w:rsidR="00A41B90">
        <w:br/>
      </w:r>
      <w:r w:rsidR="00A41B90" w:rsidRPr="00A41B90">
        <w:rPr>
          <w:rStyle w:val="Heading2Char"/>
        </w:rPr>
        <w:t>commento finale</w:t>
      </w:r>
    </w:p>
    <w:p w14:paraId="122E8D02" w14:textId="13421A85" w:rsidR="00097FA5" w:rsidRDefault="00A41B90" w:rsidP="00A41B90">
      <w:r>
        <w:t xml:space="preserve">Non ho utilizzato veri dizionari di credenziali in quanto, altrimenti, il tempo necessario sarebbe stato eccessivo. Altrimenti avrei potuto utilizzare </w:t>
      </w:r>
      <w:r w:rsidR="00097FA5">
        <w:t xml:space="preserve">alcuni dei dizionari reali già presenti su KALI: </w:t>
      </w:r>
      <w:proofErr w:type="spellStart"/>
      <w:r w:rsidR="00097FA5">
        <w:t>rockyou</w:t>
      </w:r>
      <w:proofErr w:type="spellEnd"/>
      <w:r w:rsidR="00097FA5">
        <w:t>/</w:t>
      </w:r>
      <w:proofErr w:type="spellStart"/>
      <w:r w:rsidR="00097FA5">
        <w:t>fasttrack</w:t>
      </w:r>
      <w:proofErr w:type="spellEnd"/>
      <w:r w:rsidR="00097FA5">
        <w:t xml:space="preserve"> oppure </w:t>
      </w:r>
      <w:proofErr w:type="spellStart"/>
      <w:r w:rsidR="00097FA5">
        <w:t>seclists</w:t>
      </w:r>
      <w:proofErr w:type="spellEnd"/>
      <w:r w:rsidR="00097FA5">
        <w:t xml:space="preserve"> come consigliato. </w:t>
      </w:r>
    </w:p>
    <w:p w14:paraId="641C983D" w14:textId="265391D7" w:rsidR="003B6797" w:rsidRDefault="003B6797" w:rsidP="00A41B90">
      <w:r>
        <w:rPr>
          <w:noProof/>
        </w:rPr>
        <w:drawing>
          <wp:anchor distT="0" distB="0" distL="114300" distR="114300" simplePos="0" relativeHeight="251681792" behindDoc="0" locked="0" layoutInCell="1" allowOverlap="1" wp14:anchorId="192FFCB1" wp14:editId="6BC7F557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2923540" cy="1113325"/>
            <wp:effectExtent l="0" t="0" r="0" b="0"/>
            <wp:wrapNone/>
            <wp:docPr id="514559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11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Personalmente se le password fossero state cifrate avrei poi utilizzato </w:t>
      </w:r>
      <w:proofErr w:type="spellStart"/>
      <w:r>
        <w:t>hyper</w:t>
      </w:r>
      <w:proofErr w:type="spellEnd"/>
      <w:r>
        <w:t xml:space="preserve">-v con GPU </w:t>
      </w:r>
      <w:proofErr w:type="spellStart"/>
      <w:r>
        <w:t>passthrough</w:t>
      </w:r>
      <w:proofErr w:type="spellEnd"/>
      <w:r>
        <w:t xml:space="preserve"> per utilizzo completo della mia GPU Nvidia (niente di che ma più compatibile) e utilizzato </w:t>
      </w:r>
      <w:proofErr w:type="spellStart"/>
      <w:r>
        <w:t>hashcat</w:t>
      </w:r>
      <w:proofErr w:type="spellEnd"/>
      <w:r>
        <w:t xml:space="preserve"> come da esercizio U2S2L4.</w:t>
      </w:r>
    </w:p>
    <w:p w14:paraId="3C1174FC" w14:textId="711BFE4B" w:rsidR="00E6279D" w:rsidRDefault="00097FA5" w:rsidP="00A41B90">
      <w:r>
        <w:t xml:space="preserve"> </w:t>
      </w:r>
    </w:p>
    <w:sectPr w:rsidR="00E6279D">
      <w:footerReference w:type="default" r:id="rId29"/>
      <w:headerReference w:type="first" r:id="rId30"/>
      <w:footerReference w:type="first" r:id="rId31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BA97" w14:textId="77777777" w:rsidR="002B08F8" w:rsidRDefault="002B08F8">
      <w:pPr>
        <w:spacing w:before="0" w:after="0" w:line="240" w:lineRule="auto"/>
      </w:pPr>
      <w:r>
        <w:separator/>
      </w:r>
    </w:p>
    <w:p w14:paraId="417C257F" w14:textId="77777777" w:rsidR="002B08F8" w:rsidRDefault="002B08F8"/>
  </w:endnote>
  <w:endnote w:type="continuationSeparator" w:id="0">
    <w:p w14:paraId="5D78982E" w14:textId="77777777" w:rsidR="002B08F8" w:rsidRDefault="002B08F8">
      <w:pPr>
        <w:spacing w:before="0" w:after="0" w:line="240" w:lineRule="auto"/>
      </w:pPr>
      <w:r>
        <w:continuationSeparator/>
      </w:r>
    </w:p>
    <w:p w14:paraId="767311F9" w14:textId="77777777" w:rsidR="002B08F8" w:rsidRDefault="002B08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1C5FE16C" w:rsidR="00D4304F" w:rsidRPr="00472A82" w:rsidRDefault="005A5D49">
    <w:pPr>
      <w:pStyle w:val="Footer"/>
      <w:rPr>
        <w:lang w:val="en-US"/>
      </w:rPr>
    </w:pPr>
    <w:proofErr w:type="gramStart"/>
    <w:r w:rsidRPr="00472A82">
      <w:rPr>
        <w:lang w:val="en-US"/>
      </w:rPr>
      <w:t>U</w:t>
    </w:r>
    <w:r w:rsidR="00084682">
      <w:t>2</w:t>
    </w:r>
    <w:r w:rsidRPr="00472A82">
      <w:rPr>
        <w:lang w:val="en-US"/>
      </w:rPr>
      <w:t>:S</w:t>
    </w:r>
    <w:r w:rsidR="00084682">
      <w:t>2</w:t>
    </w:r>
    <w:r w:rsidRPr="00472A82">
      <w:rPr>
        <w:lang w:val="en-US"/>
      </w:rPr>
      <w:t>:L</w:t>
    </w:r>
    <w:r w:rsidR="00084682">
      <w:t>5</w:t>
    </w:r>
    <w:proofErr w:type="gramEnd"/>
    <w:r w:rsidRPr="00472A82">
      <w:rPr>
        <w:lang w:val="en-US"/>
      </w:rPr>
      <w:t xml:space="preserve"> | </w:t>
    </w:r>
    <w:r w:rsidR="00084682">
      <w:t xml:space="preserve">Dictionary </w:t>
    </w:r>
    <w:proofErr w:type="spellStart"/>
    <w:r w:rsidR="00084682">
      <w:t>attack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4A224" w14:textId="77777777" w:rsidR="002B08F8" w:rsidRDefault="002B08F8">
      <w:pPr>
        <w:spacing w:before="0" w:after="0" w:line="240" w:lineRule="auto"/>
      </w:pPr>
      <w:r>
        <w:separator/>
      </w:r>
    </w:p>
    <w:p w14:paraId="617D1817" w14:textId="77777777" w:rsidR="002B08F8" w:rsidRDefault="002B08F8"/>
  </w:footnote>
  <w:footnote w:type="continuationSeparator" w:id="0">
    <w:p w14:paraId="2DC10F97" w14:textId="77777777" w:rsidR="002B08F8" w:rsidRDefault="002B08F8">
      <w:pPr>
        <w:spacing w:before="0" w:after="0" w:line="240" w:lineRule="auto"/>
      </w:pPr>
      <w:r>
        <w:continuationSeparator/>
      </w:r>
    </w:p>
    <w:p w14:paraId="627FDDF5" w14:textId="77777777" w:rsidR="002B08F8" w:rsidRDefault="002B08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4EEBBAD9" w:rsidR="005A5D49" w:rsidRPr="005A5D49" w:rsidRDefault="005A5D49">
    <w:pPr>
      <w:pStyle w:val="Header"/>
      <w:rPr>
        <w:color w:val="auto"/>
        <w:sz w:val="22"/>
        <w:szCs w:val="22"/>
      </w:rPr>
    </w:pPr>
    <w:r w:rsidRPr="005A5D49">
      <w:rPr>
        <w:color w:val="auto"/>
      </w:rPr>
      <w:t xml:space="preserve">Michael Di </w:t>
    </w:r>
    <w:proofErr w:type="gramStart"/>
    <w:r w:rsidRPr="005A5D49">
      <w:rPr>
        <w:color w:val="auto"/>
      </w:rPr>
      <w:t>Giacomantonio :</w:t>
    </w:r>
    <w:proofErr w:type="gramEnd"/>
    <w:r w:rsidRPr="005A5D49">
      <w:rPr>
        <w:color w:val="auto"/>
      </w:rPr>
      <w:t xml:space="preserve"> Report Progetto </w:t>
    </w:r>
    <w:r w:rsidRPr="005A5D49">
      <w:rPr>
        <w:color w:val="auto"/>
        <w:sz w:val="22"/>
        <w:szCs w:val="22"/>
      </w:rPr>
      <w:t xml:space="preserve">{data: </w:t>
    </w:r>
    <w:r w:rsidR="0065592A">
      <w:rPr>
        <w:color w:val="auto"/>
        <w:sz w:val="22"/>
        <w:szCs w:val="22"/>
      </w:rPr>
      <w:t>10</w:t>
    </w:r>
    <w:r w:rsidRPr="005A5D49">
      <w:rPr>
        <w:color w:val="auto"/>
        <w:sz w:val="22"/>
        <w:szCs w:val="22"/>
      </w:rPr>
      <w:t>-</w:t>
    </w:r>
    <w:r w:rsidR="0065592A">
      <w:rPr>
        <w:color w:val="auto"/>
        <w:sz w:val="22"/>
        <w:szCs w:val="22"/>
      </w:rPr>
      <w:t>04</w:t>
    </w:r>
    <w:r w:rsidRPr="005A5D49">
      <w:rPr>
        <w:color w:val="auto"/>
        <w:sz w:val="22"/>
        <w:szCs w:val="22"/>
      </w:rPr>
      <w:t>-</w:t>
    </w:r>
    <w:r w:rsidR="0065592A">
      <w:rPr>
        <w:color w:val="auto"/>
        <w:sz w:val="22"/>
        <w:szCs w:val="22"/>
      </w:rPr>
      <w:t>26</w:t>
    </w:r>
    <w:r w:rsidRPr="005A5D49">
      <w:rPr>
        <w:color w:val="auto"/>
        <w:sz w:val="22"/>
        <w:szCs w:val="22"/>
      </w:rPr>
      <w:t xml:space="preserve"> / </w:t>
    </w:r>
    <w:proofErr w:type="gramStart"/>
    <w:r w:rsidRPr="005A5D49">
      <w:rPr>
        <w:color w:val="auto"/>
        <w:sz w:val="22"/>
        <w:szCs w:val="22"/>
      </w:rPr>
      <w:t>U</w:t>
    </w:r>
    <w:r w:rsidR="0065592A">
      <w:rPr>
        <w:color w:val="auto"/>
        <w:sz w:val="22"/>
        <w:szCs w:val="22"/>
      </w:rPr>
      <w:t>3</w:t>
    </w:r>
    <w:r w:rsidRPr="005A5D49">
      <w:rPr>
        <w:color w:val="auto"/>
        <w:sz w:val="22"/>
        <w:szCs w:val="22"/>
      </w:rPr>
      <w:t>:S</w:t>
    </w:r>
    <w:r w:rsidR="0065592A">
      <w:rPr>
        <w:color w:val="auto"/>
        <w:sz w:val="22"/>
        <w:szCs w:val="22"/>
      </w:rPr>
      <w:t>2</w:t>
    </w:r>
    <w:r w:rsidRPr="005A5D49">
      <w:rPr>
        <w:color w:val="auto"/>
        <w:sz w:val="22"/>
        <w:szCs w:val="22"/>
      </w:rPr>
      <w:t>:L</w:t>
    </w:r>
    <w:proofErr w:type="gramEnd"/>
    <w:r w:rsidR="0065592A">
      <w:rPr>
        <w:color w:val="auto"/>
        <w:sz w:val="22"/>
        <w:szCs w:val="22"/>
      </w:rPr>
      <w:t>5</w:t>
    </w:r>
    <w:r w:rsidRPr="005A5D49">
      <w:rPr>
        <w:color w:val="auto"/>
        <w:sz w:val="22"/>
        <w:szCs w:val="2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9476EF"/>
    <w:multiLevelType w:val="hybridMultilevel"/>
    <w:tmpl w:val="F5765D54"/>
    <w:lvl w:ilvl="0" w:tplc="0410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5"/>
  </w:num>
  <w:num w:numId="3" w16cid:durableId="1075279202">
    <w:abstractNumId w:val="8"/>
  </w:num>
  <w:num w:numId="4" w16cid:durableId="1757097053">
    <w:abstractNumId w:val="17"/>
  </w:num>
  <w:num w:numId="5" w16cid:durableId="87117837">
    <w:abstractNumId w:val="16"/>
  </w:num>
  <w:num w:numId="6" w16cid:durableId="1889102833">
    <w:abstractNumId w:val="18"/>
  </w:num>
  <w:num w:numId="7" w16cid:durableId="1350522077">
    <w:abstractNumId w:val="10"/>
  </w:num>
  <w:num w:numId="8" w16cid:durableId="446311517">
    <w:abstractNumId w:val="19"/>
  </w:num>
  <w:num w:numId="9" w16cid:durableId="2019623766">
    <w:abstractNumId w:val="11"/>
  </w:num>
  <w:num w:numId="10" w16cid:durableId="1269846234">
    <w:abstractNumId w:val="13"/>
  </w:num>
  <w:num w:numId="11" w16cid:durableId="1895197300">
    <w:abstractNumId w:val="12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19"/>
  </w:num>
  <w:num w:numId="21" w16cid:durableId="6758395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795A"/>
    <w:rsid w:val="00084682"/>
    <w:rsid w:val="00097FA5"/>
    <w:rsid w:val="000D0398"/>
    <w:rsid w:val="001065E6"/>
    <w:rsid w:val="001545BD"/>
    <w:rsid w:val="00195B8F"/>
    <w:rsid w:val="00212F2F"/>
    <w:rsid w:val="00227DF5"/>
    <w:rsid w:val="002B08F8"/>
    <w:rsid w:val="002D22E0"/>
    <w:rsid w:val="002F42E6"/>
    <w:rsid w:val="003008EC"/>
    <w:rsid w:val="003112E5"/>
    <w:rsid w:val="00343B03"/>
    <w:rsid w:val="003B6797"/>
    <w:rsid w:val="00472A82"/>
    <w:rsid w:val="004819A0"/>
    <w:rsid w:val="005868E4"/>
    <w:rsid w:val="005A5D49"/>
    <w:rsid w:val="0065592A"/>
    <w:rsid w:val="00666871"/>
    <w:rsid w:val="006A55B1"/>
    <w:rsid w:val="006A7F7A"/>
    <w:rsid w:val="0075279C"/>
    <w:rsid w:val="007930C0"/>
    <w:rsid w:val="007B11C9"/>
    <w:rsid w:val="007F7516"/>
    <w:rsid w:val="00873948"/>
    <w:rsid w:val="00883075"/>
    <w:rsid w:val="009C0C85"/>
    <w:rsid w:val="009F5E2B"/>
    <w:rsid w:val="00A04C67"/>
    <w:rsid w:val="00A41B90"/>
    <w:rsid w:val="00AA2F90"/>
    <w:rsid w:val="00B25124"/>
    <w:rsid w:val="00B32E55"/>
    <w:rsid w:val="00B6029F"/>
    <w:rsid w:val="00B71C13"/>
    <w:rsid w:val="00BC3FE3"/>
    <w:rsid w:val="00C52FC2"/>
    <w:rsid w:val="00C676FB"/>
    <w:rsid w:val="00D4304F"/>
    <w:rsid w:val="00D651B9"/>
    <w:rsid w:val="00DC210D"/>
    <w:rsid w:val="00E53907"/>
    <w:rsid w:val="00E6279D"/>
    <w:rsid w:val="00EC0F68"/>
    <w:rsid w:val="00EC2074"/>
    <w:rsid w:val="00EC5313"/>
    <w:rsid w:val="00F51379"/>
    <w:rsid w:val="00FA006E"/>
    <w:rsid w:val="00FB431B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39858-FE50-4C7B-AD42-A2DDA2E78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93</TotalTime>
  <Pages>7</Pages>
  <Words>640</Words>
  <Characters>3653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7</cp:revision>
  <cp:lastPrinted>2026-03-11T14:15:00Z</cp:lastPrinted>
  <dcterms:created xsi:type="dcterms:W3CDTF">2026-03-16T14:43:00Z</dcterms:created>
  <dcterms:modified xsi:type="dcterms:W3CDTF">2026-04-10T11:24:00Z</dcterms:modified>
</cp:coreProperties>
</file>