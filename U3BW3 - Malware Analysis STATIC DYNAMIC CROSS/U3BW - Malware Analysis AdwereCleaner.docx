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B242" w14:textId="4645FF3E" w:rsidR="008625EC" w:rsidRDefault="008625EC" w:rsidP="008625EC">
      <w:pPr>
        <w:pStyle w:val="Heading2"/>
        <w:rPr>
          <w:noProof/>
        </w:rPr>
      </w:pPr>
      <w:r w:rsidRPr="008625EC">
        <w:rPr>
          <w:noProof/>
        </w:rPr>
        <w:t>Malware analysis di adwerecleaner.exe e successivo pa</w:t>
      </w:r>
      <w:r>
        <w:rPr>
          <w:noProof/>
        </w:rPr>
        <w:t>yload adwarebooc.exe:</w:t>
      </w:r>
    </w:p>
    <w:p w14:paraId="10B55562" w14:textId="73E74278" w:rsidR="008625EC" w:rsidRDefault="008625EC" w:rsidP="008625EC">
      <w:pPr>
        <w:rPr>
          <w:noProof/>
        </w:rPr>
      </w:pPr>
      <w:r>
        <w:rPr>
          <w:noProof/>
        </w:rPr>
        <w:drawing>
          <wp:anchor distT="0" distB="0" distL="114300" distR="114300" simplePos="0" relativeHeight="251658240" behindDoc="0" locked="0" layoutInCell="1" allowOverlap="1" wp14:anchorId="719F7D2B" wp14:editId="32D7D6CA">
            <wp:simplePos x="0" y="0"/>
            <wp:positionH relativeFrom="margin">
              <wp:posOffset>2284095</wp:posOffset>
            </wp:positionH>
            <wp:positionV relativeFrom="paragraph">
              <wp:posOffset>501650</wp:posOffset>
            </wp:positionV>
            <wp:extent cx="3605861" cy="2581275"/>
            <wp:effectExtent l="0" t="0" r="0" b="0"/>
            <wp:wrapNone/>
            <wp:docPr id="19810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8856" cy="258341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Analisi Statica, Dinamica e Cross-referenziale con VirusTotal e any.run tramite laboratorio sandbox FlareVM (hardened, isolato/air-gapped, traffico emulato con FakeNet</w:t>
      </w:r>
      <w:r w:rsidR="00A14D08">
        <w:rPr>
          <w:noProof/>
        </w:rPr>
        <w:t>-NG</w:t>
      </w:r>
      <w:r>
        <w:rPr>
          <w:noProof/>
        </w:rPr>
        <w:t>).</w:t>
      </w:r>
    </w:p>
    <w:p w14:paraId="579F6EDC" w14:textId="106AEEA8" w:rsidR="008625EC" w:rsidRDefault="008625EC" w:rsidP="008625EC">
      <w:pPr>
        <w:pStyle w:val="Heading3"/>
      </w:pPr>
      <w:r>
        <w:t>Analisi hash del file</w:t>
      </w:r>
      <w:r>
        <w:br/>
        <w:t>zippato:</w:t>
      </w:r>
    </w:p>
    <w:p w14:paraId="11C62E3C" w14:textId="6715CD41" w:rsidR="008625EC" w:rsidRPr="008625EC" w:rsidRDefault="008625EC" w:rsidP="008625EC">
      <w:r>
        <w:rPr>
          <w:noProof/>
        </w:rPr>
        <w:drawing>
          <wp:anchor distT="0" distB="0" distL="114300" distR="114300" simplePos="0" relativeHeight="251661312" behindDoc="0" locked="0" layoutInCell="1" allowOverlap="1" wp14:anchorId="060A4BA3" wp14:editId="2C832DF7">
            <wp:simplePos x="0" y="0"/>
            <wp:positionH relativeFrom="margin">
              <wp:posOffset>2626995</wp:posOffset>
            </wp:positionH>
            <wp:positionV relativeFrom="paragraph">
              <wp:posOffset>4444365</wp:posOffset>
            </wp:positionV>
            <wp:extent cx="3895725" cy="1400175"/>
            <wp:effectExtent l="0" t="0" r="9525" b="9525"/>
            <wp:wrapNone/>
            <wp:docPr id="1192761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45143"/>
                    <a:stretch>
                      <a:fillRect/>
                    </a:stretch>
                  </pic:blipFill>
                  <pic:spPr bwMode="auto">
                    <a:xfrm>
                      <a:off x="0" y="0"/>
                      <a:ext cx="3895725" cy="140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D09BD6C" wp14:editId="548EE413">
            <wp:simplePos x="0" y="0"/>
            <wp:positionH relativeFrom="margin">
              <wp:posOffset>-180975</wp:posOffset>
            </wp:positionH>
            <wp:positionV relativeFrom="paragraph">
              <wp:posOffset>4481195</wp:posOffset>
            </wp:positionV>
            <wp:extent cx="2743200" cy="2034540"/>
            <wp:effectExtent l="0" t="0" r="0" b="3810"/>
            <wp:wrapNone/>
            <wp:docPr id="141715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r="61844" b="17971"/>
                    <a:stretch>
                      <a:fillRect/>
                    </a:stretch>
                  </pic:blipFill>
                  <pic:spPr bwMode="auto">
                    <a:xfrm>
                      <a:off x="0" y="0"/>
                      <a:ext cx="2743200" cy="2034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00C7E14" wp14:editId="0D8F6AE7">
            <wp:simplePos x="0" y="0"/>
            <wp:positionH relativeFrom="margin">
              <wp:align>center</wp:align>
            </wp:positionH>
            <wp:positionV relativeFrom="paragraph">
              <wp:posOffset>3082290</wp:posOffset>
            </wp:positionV>
            <wp:extent cx="6667500" cy="1266825"/>
            <wp:effectExtent l="0" t="0" r="0" b="9525"/>
            <wp:wrapNone/>
            <wp:docPr id="1938181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8276" b="1"/>
                    <a:stretch>
                      <a:fillRect/>
                    </a:stretch>
                  </pic:blipFill>
                  <pic:spPr bwMode="auto">
                    <a:xfrm>
                      <a:off x="0" y="0"/>
                      <a:ext cx="6667500" cy="1266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Anche se si tratta di un sample</w:t>
      </w:r>
      <w:r>
        <w:br/>
        <w:t>di studio protetto da password</w:t>
      </w:r>
      <w:r>
        <w:br/>
        <w:t>e sia un file innocuo ancora, in</w:t>
      </w:r>
      <w:r>
        <w:br/>
        <w:t>una situazione reale dove</w:t>
      </w:r>
      <w:r>
        <w:br/>
        <w:t>software sospetto viene ritrovato</w:t>
      </w:r>
      <w:r>
        <w:br/>
        <w:t>su un host, zippato o meno che</w:t>
      </w:r>
      <w:r>
        <w:br/>
        <w:t>esso sia, è best-practice vedere</w:t>
      </w:r>
      <w:r>
        <w:br/>
        <w:t>se l’hash è riconosciuto da vendors AV su VirusTotal (molto probabilmente se lo è verrebbe bloccato da EDR/AV/Host FW ma molte volte file zippati e protetti da password come questo bypassano signature-based detection). Poche detection ma possiamo ben vedere che il file al suo interno è invece flaggato come chiaro malware nella tab di “relazioni” sotto bundled file.</w:t>
      </w:r>
    </w:p>
    <w:p w14:paraId="1CC37BF8" w14:textId="77777777" w:rsidR="008625EC" w:rsidRDefault="008625EC" w:rsidP="008625EC">
      <w:pPr>
        <w:pStyle w:val="Heading2"/>
        <w:rPr>
          <w:noProof/>
        </w:rPr>
      </w:pPr>
    </w:p>
    <w:p w14:paraId="12F06554" w14:textId="77777777" w:rsidR="008625EC" w:rsidRDefault="008625EC" w:rsidP="008625EC">
      <w:pPr>
        <w:pStyle w:val="Heading2"/>
        <w:rPr>
          <w:noProof/>
        </w:rPr>
      </w:pPr>
    </w:p>
    <w:p w14:paraId="6C0F4B56" w14:textId="77777777" w:rsidR="008625EC" w:rsidRDefault="008625EC" w:rsidP="008625EC">
      <w:pPr>
        <w:pStyle w:val="Heading2"/>
        <w:rPr>
          <w:noProof/>
        </w:rPr>
      </w:pPr>
    </w:p>
    <w:p w14:paraId="5E53F24E" w14:textId="77777777" w:rsidR="008625EC" w:rsidRDefault="008625EC" w:rsidP="008625EC">
      <w:pPr>
        <w:pStyle w:val="Heading2"/>
        <w:rPr>
          <w:noProof/>
        </w:rPr>
      </w:pPr>
    </w:p>
    <w:p w14:paraId="2EFE54AB" w14:textId="77777777" w:rsidR="008625EC" w:rsidRDefault="008625EC" w:rsidP="008625EC">
      <w:pPr>
        <w:pStyle w:val="Heading2"/>
        <w:rPr>
          <w:noProof/>
        </w:rPr>
      </w:pPr>
    </w:p>
    <w:p w14:paraId="011B1778" w14:textId="77777777" w:rsidR="008625EC" w:rsidRDefault="008625EC" w:rsidP="008625EC">
      <w:pPr>
        <w:pStyle w:val="Heading2"/>
        <w:rPr>
          <w:noProof/>
        </w:rPr>
      </w:pPr>
    </w:p>
    <w:p w14:paraId="0AF92002" w14:textId="77777777" w:rsidR="008625EC" w:rsidRDefault="008625EC" w:rsidP="008625EC">
      <w:pPr>
        <w:pStyle w:val="Heading2"/>
        <w:rPr>
          <w:noProof/>
        </w:rPr>
      </w:pPr>
    </w:p>
    <w:p w14:paraId="47C9C3D5" w14:textId="4A7016E5" w:rsidR="008625EC" w:rsidRDefault="008625EC">
      <w:pPr>
        <w:rPr>
          <w:rFonts w:asciiTheme="majorHAnsi" w:eastAsiaTheme="majorEastAsia" w:hAnsiTheme="majorHAnsi" w:cstheme="majorBidi"/>
          <w:caps/>
          <w:noProof/>
          <w:color w:val="0072C6" w:themeColor="accent1"/>
          <w:spacing w:val="14"/>
          <w:sz w:val="40"/>
          <w:szCs w:val="26"/>
        </w:rPr>
      </w:pPr>
      <w:r>
        <w:rPr>
          <w:noProof/>
        </w:rPr>
        <w:br w:type="page"/>
      </w:r>
    </w:p>
    <w:p w14:paraId="3A96A8FD" w14:textId="7C1EF872" w:rsidR="00A14D08" w:rsidRDefault="00A14D08" w:rsidP="008625EC">
      <w:pPr>
        <w:pStyle w:val="Heading3"/>
        <w:rPr>
          <w:noProof/>
        </w:rPr>
      </w:pPr>
      <w:r>
        <w:rPr>
          <w:noProof/>
        </w:rPr>
        <w:lastRenderedPageBreak/>
        <w:drawing>
          <wp:anchor distT="0" distB="0" distL="114300" distR="114300" simplePos="0" relativeHeight="251666432" behindDoc="0" locked="0" layoutInCell="1" allowOverlap="1" wp14:anchorId="5DD4D61C" wp14:editId="4F980587">
            <wp:simplePos x="0" y="0"/>
            <wp:positionH relativeFrom="column">
              <wp:posOffset>4703445</wp:posOffset>
            </wp:positionH>
            <wp:positionV relativeFrom="paragraph">
              <wp:posOffset>326390</wp:posOffset>
            </wp:positionV>
            <wp:extent cx="2019300" cy="2083067"/>
            <wp:effectExtent l="0" t="0" r="0" b="0"/>
            <wp:wrapNone/>
            <wp:docPr id="19368799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20830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Pre-Analisi: Regshot &amp; FakeNet-NG</w:t>
      </w:r>
    </w:p>
    <w:p w14:paraId="3D8A3EBD" w14:textId="3677516C" w:rsidR="00A14D08" w:rsidRDefault="00805573" w:rsidP="00A14D08">
      <w:pPr>
        <w:rPr>
          <w:noProof/>
        </w:rPr>
      </w:pPr>
      <w:r>
        <w:rPr>
          <w:noProof/>
        </w:rPr>
        <w:drawing>
          <wp:anchor distT="0" distB="0" distL="114300" distR="114300" simplePos="0" relativeHeight="251657215" behindDoc="0" locked="0" layoutInCell="1" allowOverlap="1" wp14:anchorId="57CB1DA2" wp14:editId="32197B5A">
            <wp:simplePos x="0" y="0"/>
            <wp:positionH relativeFrom="column">
              <wp:posOffset>2207895</wp:posOffset>
            </wp:positionH>
            <wp:positionV relativeFrom="paragraph">
              <wp:posOffset>207446</wp:posOffset>
            </wp:positionV>
            <wp:extent cx="4331970" cy="1978639"/>
            <wp:effectExtent l="0" t="0" r="0" b="3175"/>
            <wp:wrapNone/>
            <wp:docPr id="460889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8941" cy="1986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4D08">
        <w:rPr>
          <w:noProof/>
        </w:rPr>
        <w:t>A causa problemi di routing nella mia configurazione network isolata</w:t>
      </w:r>
      <w:r w:rsidR="00A14D08">
        <w:rPr>
          <w:noProof/>
        </w:rPr>
        <w:br/>
        <w:t>del laboratorio ho optato per</w:t>
      </w:r>
      <w:r w:rsidR="00A14D08">
        <w:rPr>
          <w:noProof/>
        </w:rPr>
        <w:br/>
        <w:t>Fakenet-NG, simulatore di</w:t>
      </w:r>
      <w:r w:rsidR="00A14D08">
        <w:rPr>
          <w:noProof/>
        </w:rPr>
        <w:br/>
        <w:t>servizi network che, per i</w:t>
      </w:r>
      <w:r w:rsidR="00A14D08">
        <w:rPr>
          <w:noProof/>
        </w:rPr>
        <w:br/>
        <w:t xml:space="preserve">malware meno avanzati, </w:t>
      </w:r>
      <w:r w:rsidR="00A14D08">
        <w:rPr>
          <w:noProof/>
        </w:rPr>
        <w:br/>
        <w:t>riesce a catturare richieste</w:t>
      </w:r>
      <w:r w:rsidR="00A14D08">
        <w:rPr>
          <w:noProof/>
        </w:rPr>
        <w:br/>
        <w:t>di rete in maniera dinamica.</w:t>
      </w:r>
      <w:r w:rsidR="00A14D08">
        <w:rPr>
          <w:noProof/>
        </w:rPr>
        <w:br/>
        <w:t>Per catturare invece uno</w:t>
      </w:r>
      <w:r w:rsidR="00A14D08">
        <w:rPr>
          <w:noProof/>
        </w:rPr>
        <w:br/>
        <w:t>“snapshot” del mio registro</w:t>
      </w:r>
      <w:r w:rsidR="00A14D08">
        <w:rPr>
          <w:noProof/>
        </w:rPr>
        <w:br/>
        <w:t>Windows utilizzo Regshot, il primo shot sarà il nostro campione di controllo, il registry pre-detonazione malware, ne compieremo un secondo a fine analisi dinamica e compareremo i due.</w:t>
      </w:r>
    </w:p>
    <w:p w14:paraId="492B38B1" w14:textId="6A64F14E" w:rsidR="008625EC" w:rsidRDefault="008625EC" w:rsidP="008625EC">
      <w:pPr>
        <w:pStyle w:val="Heading3"/>
        <w:rPr>
          <w:noProof/>
        </w:rPr>
      </w:pPr>
      <w:r>
        <w:rPr>
          <w:noProof/>
        </w:rPr>
        <w:t>Analisi statica di AdwereCleaner.exe:</w:t>
      </w:r>
    </w:p>
    <w:p w14:paraId="7232774B" w14:textId="77777777" w:rsidR="00A14D08" w:rsidRDefault="00A14D08" w:rsidP="008625EC">
      <w:r>
        <w:rPr>
          <w:noProof/>
        </w:rPr>
        <w:drawing>
          <wp:anchor distT="0" distB="0" distL="114300" distR="114300" simplePos="0" relativeHeight="251665408" behindDoc="0" locked="0" layoutInCell="1" allowOverlap="1" wp14:anchorId="27852E80" wp14:editId="01D153A9">
            <wp:simplePos x="0" y="0"/>
            <wp:positionH relativeFrom="margin">
              <wp:align>left</wp:align>
            </wp:positionH>
            <wp:positionV relativeFrom="paragraph">
              <wp:posOffset>1936115</wp:posOffset>
            </wp:positionV>
            <wp:extent cx="6438900" cy="1399335"/>
            <wp:effectExtent l="0" t="0" r="0" b="0"/>
            <wp:wrapNone/>
            <wp:docPr id="290294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8900" cy="1399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6190" behindDoc="0" locked="0" layoutInCell="1" allowOverlap="1" wp14:anchorId="0BB60B42" wp14:editId="6C97853D">
            <wp:simplePos x="0" y="0"/>
            <wp:positionH relativeFrom="margin">
              <wp:align>right</wp:align>
            </wp:positionH>
            <wp:positionV relativeFrom="paragraph">
              <wp:posOffset>1224280</wp:posOffset>
            </wp:positionV>
            <wp:extent cx="6276975" cy="714375"/>
            <wp:effectExtent l="0" t="0" r="9525" b="9525"/>
            <wp:wrapNone/>
            <wp:docPr id="1427370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6975" cy="714375"/>
                    </a:xfrm>
                    <a:prstGeom prst="rect">
                      <a:avLst/>
                    </a:prstGeom>
                    <a:noFill/>
                    <a:ln>
                      <a:noFill/>
                    </a:ln>
                  </pic:spPr>
                </pic:pic>
              </a:graphicData>
            </a:graphic>
          </wp:anchor>
        </w:drawing>
      </w:r>
      <w:r>
        <w:rPr>
          <w:noProof/>
          <w:lang w:val="en-US"/>
        </w:rPr>
        <w:drawing>
          <wp:anchor distT="0" distB="0" distL="114300" distR="114300" simplePos="0" relativeHeight="251662336" behindDoc="0" locked="0" layoutInCell="1" allowOverlap="1" wp14:anchorId="75662CFC" wp14:editId="31D582B1">
            <wp:simplePos x="0" y="0"/>
            <wp:positionH relativeFrom="margin">
              <wp:posOffset>4645025</wp:posOffset>
            </wp:positionH>
            <wp:positionV relativeFrom="paragraph">
              <wp:posOffset>671830</wp:posOffset>
            </wp:positionV>
            <wp:extent cx="809625" cy="828675"/>
            <wp:effectExtent l="0" t="0" r="9525" b="9525"/>
            <wp:wrapNone/>
            <wp:docPr id="565913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b="56061"/>
                    <a:stretch>
                      <a:fillRect/>
                    </a:stretch>
                  </pic:blipFill>
                  <pic:spPr bwMode="auto">
                    <a:xfrm>
                      <a:off x="0" y="0"/>
                      <a:ext cx="809625" cy="8286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3360" behindDoc="0" locked="0" layoutInCell="1" allowOverlap="1" wp14:anchorId="6BCE7613" wp14:editId="0F994FED">
            <wp:simplePos x="0" y="0"/>
            <wp:positionH relativeFrom="column">
              <wp:posOffset>5446395</wp:posOffset>
            </wp:positionH>
            <wp:positionV relativeFrom="paragraph">
              <wp:posOffset>662305</wp:posOffset>
            </wp:positionV>
            <wp:extent cx="809625" cy="828675"/>
            <wp:effectExtent l="0" t="0" r="9525" b="9525"/>
            <wp:wrapNone/>
            <wp:docPr id="447815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52525" b="3536"/>
                    <a:stretch>
                      <a:fillRect/>
                    </a:stretch>
                  </pic:blipFill>
                  <pic:spPr bwMode="auto">
                    <a:xfrm>
                      <a:off x="0" y="0"/>
                      <a:ext cx="809625" cy="8286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625EC">
        <w:t xml:space="preserve">Ora inizia la vera analisi statica del malware, estraggo la zip con la password “infected” e comincio subito la mia routine di analisi. </w:t>
      </w:r>
      <w:r w:rsidR="008625EC" w:rsidRPr="00A14D08">
        <w:t xml:space="preserve">Hash </w:t>
      </w:r>
      <w:r w:rsidR="008625EC">
        <w:sym w:font="Wingdings" w:char="F0E0"/>
      </w:r>
      <w:r w:rsidR="008625EC" w:rsidRPr="00A14D08">
        <w:t xml:space="preserve"> Virustotal, Detect-it-Easy, PEStudio, CFF Explorer, </w:t>
      </w:r>
      <w:r w:rsidRPr="00A14D08">
        <w:t>Ghidra.</w:t>
      </w:r>
      <w:r w:rsidRPr="00A14D08">
        <w:br/>
      </w:r>
      <w:r w:rsidRPr="003F33DB">
        <w:rPr>
          <w:b/>
          <w:bCs/>
        </w:rPr>
        <w:t>Hash e cross-reference con VirusTotal</w:t>
      </w:r>
      <w:r w:rsidRPr="00A14D08">
        <w:t>: faccio hash de</w:t>
      </w:r>
      <w:r>
        <w:t>l file estratto</w:t>
      </w:r>
      <w:r>
        <w:br/>
        <w:t>AdwereCleaner.exe e controllo su VirusTotal il nuovo risultato.</w:t>
      </w:r>
      <w:r>
        <w:br/>
      </w:r>
      <w:r>
        <w:br/>
      </w:r>
      <w:r>
        <w:br/>
      </w:r>
      <w:r>
        <w:br/>
      </w:r>
      <w:r>
        <w:br/>
      </w:r>
      <w:r>
        <w:br/>
      </w:r>
      <w:r>
        <w:br/>
      </w:r>
      <w:r>
        <w:br/>
      </w:r>
      <w:r>
        <w:br/>
        <w:t>Risulta malware a 53/70 vendors come Trojan, Dropper, FakeAV. Vedremo dopo quanto facile è dedurre questo comportamento con PEStudio ma per ora teniamo a mente solo che il malware è già ben conosciuto da vendors.</w:t>
      </w:r>
    </w:p>
    <w:p w14:paraId="58FC9C03" w14:textId="2F848283" w:rsidR="003F33DB" w:rsidRPr="003F33DB" w:rsidRDefault="003F33DB" w:rsidP="003F33DB">
      <w:pPr>
        <w:rPr>
          <w:b/>
          <w:bCs/>
          <w:noProof/>
        </w:rPr>
      </w:pPr>
      <w:r>
        <w:rPr>
          <w:noProof/>
        </w:rPr>
        <w:lastRenderedPageBreak/>
        <w:drawing>
          <wp:anchor distT="0" distB="0" distL="114300" distR="114300" simplePos="0" relativeHeight="251668480" behindDoc="0" locked="0" layoutInCell="1" allowOverlap="1" wp14:anchorId="7FEE9A0E" wp14:editId="380594B4">
            <wp:simplePos x="0" y="0"/>
            <wp:positionH relativeFrom="margin">
              <wp:posOffset>2068830</wp:posOffset>
            </wp:positionH>
            <wp:positionV relativeFrom="paragraph">
              <wp:posOffset>297815</wp:posOffset>
            </wp:positionV>
            <wp:extent cx="4516833" cy="3324225"/>
            <wp:effectExtent l="0" t="0" r="0" b="0"/>
            <wp:wrapNone/>
            <wp:docPr id="13750855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6833" cy="3324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33DB">
        <w:rPr>
          <w:b/>
          <w:bCs/>
          <w:noProof/>
          <w:lang w:val="en-US"/>
        </w:rPr>
        <w:t xml:space="preserve">Detect-It-Easy: </w:t>
      </w:r>
      <w:r w:rsidRPr="003F33DB">
        <w:rPr>
          <w:noProof/>
          <w:lang w:val="en-US"/>
        </w:rPr>
        <w:t>Il P</w:t>
      </w:r>
      <w:r>
        <w:rPr>
          <w:noProof/>
          <w:lang w:val="en-US"/>
        </w:rPr>
        <w:t xml:space="preserve">E è packed? </w:t>
      </w:r>
      <w:r w:rsidRPr="003F33DB">
        <w:rPr>
          <w:noProof/>
        </w:rPr>
        <w:t>È insolito? Svolge compito sim</w:t>
      </w:r>
      <w:r>
        <w:rPr>
          <w:noProof/>
        </w:rPr>
        <w:t>ile a PEStudio/CFF Explorer ma più semplificato.</w:t>
      </w:r>
      <w:r>
        <w:rPr>
          <w:noProof/>
        </w:rPr>
        <w:br/>
        <w:t>Ci avverte subito di</w:t>
      </w:r>
      <w:r>
        <w:rPr>
          <w:noProof/>
        </w:rPr>
        <w:br/>
        <w:t>altra entropia, di PE</w:t>
      </w:r>
      <w:r>
        <w:rPr>
          <w:noProof/>
        </w:rPr>
        <w:br/>
        <w:t xml:space="preserve">compresso o </w:t>
      </w:r>
      <w:r>
        <w:rPr>
          <w:noProof/>
        </w:rPr>
        <w:br/>
        <w:t>packed soprattutto su</w:t>
      </w:r>
      <w:r>
        <w:rPr>
          <w:noProof/>
        </w:rPr>
        <w:br/>
        <w:t>sezione 4 .rsrc (resources).</w:t>
      </w:r>
      <w:r>
        <w:rPr>
          <w:noProof/>
        </w:rPr>
        <w:br/>
        <w:t>Ci dice inoltre che è scritto in</w:t>
      </w:r>
      <w:r>
        <w:rPr>
          <w:noProof/>
        </w:rPr>
        <w:br/>
        <w:t>C (utile dopo per Ghidra,</w:t>
      </w:r>
      <w:r>
        <w:rPr>
          <w:noProof/>
        </w:rPr>
        <w:br/>
        <w:t>possibile utilizzare decompile</w:t>
      </w:r>
      <w:r>
        <w:rPr>
          <w:noProof/>
        </w:rPr>
        <w:br/>
        <w:t xml:space="preserve">per leggere codice in C </w:t>
      </w:r>
      <w:r>
        <w:rPr>
          <w:noProof/>
        </w:rPr>
        <w:br/>
        <w:t>anziché machine language)</w:t>
      </w:r>
      <w:r>
        <w:rPr>
          <w:noProof/>
        </w:rPr>
        <w:br/>
        <w:t>Andiamo allora a vedere in</w:t>
      </w:r>
      <w:r>
        <w:rPr>
          <w:noProof/>
        </w:rPr>
        <w:br/>
        <w:t>dettaglio.</w:t>
      </w:r>
    </w:p>
    <w:p w14:paraId="3714BDCF" w14:textId="7D9497F9" w:rsidR="003F33DB" w:rsidRDefault="003F33DB" w:rsidP="003F33DB">
      <w:pPr>
        <w:rPr>
          <w:noProof/>
        </w:rPr>
      </w:pPr>
      <w:r>
        <w:rPr>
          <w:b/>
          <w:bCs/>
          <w:noProof/>
          <w:lang w:val="en-US"/>
        </w:rPr>
        <w:drawing>
          <wp:anchor distT="0" distB="0" distL="114300" distR="114300" simplePos="0" relativeHeight="251667456" behindDoc="0" locked="0" layoutInCell="1" allowOverlap="1" wp14:anchorId="60E2AE7D" wp14:editId="3A283272">
            <wp:simplePos x="0" y="0"/>
            <wp:positionH relativeFrom="margin">
              <wp:align>right</wp:align>
            </wp:positionH>
            <wp:positionV relativeFrom="paragraph">
              <wp:posOffset>1032510</wp:posOffset>
            </wp:positionV>
            <wp:extent cx="6276975" cy="3571875"/>
            <wp:effectExtent l="0" t="0" r="9525" b="9525"/>
            <wp:wrapNone/>
            <wp:docPr id="9559158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6975" cy="3571875"/>
                    </a:xfrm>
                    <a:prstGeom prst="rect">
                      <a:avLst/>
                    </a:prstGeom>
                    <a:noFill/>
                    <a:ln>
                      <a:noFill/>
                    </a:ln>
                  </pic:spPr>
                </pic:pic>
              </a:graphicData>
            </a:graphic>
          </wp:anchor>
        </w:drawing>
      </w:r>
      <w:r w:rsidRPr="003F33DB">
        <w:rPr>
          <w:b/>
          <w:bCs/>
          <w:noProof/>
        </w:rPr>
        <w:t xml:space="preserve">PEStudio analisi Entropy, Imports (IAT), Sections, Cert, Overlay: </w:t>
      </w:r>
      <w:r w:rsidRPr="003F33DB">
        <w:rPr>
          <w:noProof/>
        </w:rPr>
        <w:t>Apro il file in read-only su PEStudio per analizare l’entropia</w:t>
      </w:r>
      <w:r>
        <w:rPr>
          <w:noProof/>
        </w:rPr>
        <w:t xml:space="preserve"> sezioni, gli import flag, il certificato e l’overlay (extra append comunemente usato da malware). Vediamo da indicators già </w:t>
      </w:r>
      <w:r w:rsidR="00734A71">
        <w:rPr>
          <w:noProof/>
        </w:rPr>
        <w:t>alcune caratteristiche sospette.</w:t>
      </w:r>
    </w:p>
    <w:p w14:paraId="0BBB91DA" w14:textId="77777777" w:rsidR="00734A71" w:rsidRDefault="00734A71" w:rsidP="003F33DB">
      <w:pPr>
        <w:rPr>
          <w:noProof/>
        </w:rPr>
      </w:pPr>
    </w:p>
    <w:p w14:paraId="15635D1C" w14:textId="77777777" w:rsidR="00734A71" w:rsidRDefault="00734A71" w:rsidP="003F33DB">
      <w:pPr>
        <w:rPr>
          <w:noProof/>
        </w:rPr>
      </w:pPr>
    </w:p>
    <w:p w14:paraId="7B8C6CA1" w14:textId="77777777" w:rsidR="00734A71" w:rsidRDefault="00734A71" w:rsidP="003F33DB">
      <w:pPr>
        <w:rPr>
          <w:noProof/>
        </w:rPr>
      </w:pPr>
    </w:p>
    <w:p w14:paraId="3A8C0D9E" w14:textId="77777777" w:rsidR="00734A71" w:rsidRDefault="00734A71" w:rsidP="003F33DB">
      <w:pPr>
        <w:rPr>
          <w:noProof/>
        </w:rPr>
      </w:pPr>
    </w:p>
    <w:p w14:paraId="74A38DF1" w14:textId="77777777" w:rsidR="00734A71" w:rsidRDefault="00734A71" w:rsidP="003F33DB">
      <w:pPr>
        <w:rPr>
          <w:noProof/>
        </w:rPr>
      </w:pPr>
    </w:p>
    <w:p w14:paraId="4993414F" w14:textId="77777777" w:rsidR="00734A71" w:rsidRDefault="00734A71" w:rsidP="003F33DB">
      <w:pPr>
        <w:rPr>
          <w:noProof/>
        </w:rPr>
      </w:pPr>
    </w:p>
    <w:p w14:paraId="1A1BFE8E" w14:textId="77777777" w:rsidR="00734A71" w:rsidRDefault="00734A71" w:rsidP="003F33DB">
      <w:pPr>
        <w:rPr>
          <w:noProof/>
        </w:rPr>
      </w:pPr>
    </w:p>
    <w:p w14:paraId="2F352875" w14:textId="54B12C7D" w:rsidR="00734A71" w:rsidRPr="003F33DB" w:rsidRDefault="00734A71" w:rsidP="003F33DB">
      <w:pPr>
        <w:rPr>
          <w:noProof/>
        </w:rPr>
      </w:pPr>
      <w:r>
        <w:rPr>
          <w:noProof/>
        </w:rPr>
        <w:lastRenderedPageBreak/>
        <w:drawing>
          <wp:anchor distT="0" distB="0" distL="114300" distR="114300" simplePos="0" relativeHeight="251669504" behindDoc="0" locked="0" layoutInCell="1" allowOverlap="1" wp14:anchorId="5EE5E1B3" wp14:editId="0F4C067A">
            <wp:simplePos x="0" y="0"/>
            <wp:positionH relativeFrom="margin">
              <wp:align>center</wp:align>
            </wp:positionH>
            <wp:positionV relativeFrom="paragraph">
              <wp:posOffset>-1007110</wp:posOffset>
            </wp:positionV>
            <wp:extent cx="7219468" cy="2600325"/>
            <wp:effectExtent l="0" t="0" r="635" b="0"/>
            <wp:wrapNone/>
            <wp:docPr id="3311639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19468" cy="2600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06B4A6" w14:textId="533FEEAB" w:rsidR="008625EC" w:rsidRDefault="00734A71" w:rsidP="008625EC">
      <w:r>
        <w:rPr>
          <w:noProof/>
        </w:rPr>
        <w:drawing>
          <wp:anchor distT="0" distB="0" distL="114300" distR="114300" simplePos="0" relativeHeight="251675648" behindDoc="0" locked="0" layoutInCell="1" allowOverlap="1" wp14:anchorId="106DC0C0" wp14:editId="539FF1F8">
            <wp:simplePos x="0" y="0"/>
            <wp:positionH relativeFrom="margin">
              <wp:posOffset>4578985</wp:posOffset>
            </wp:positionH>
            <wp:positionV relativeFrom="paragraph">
              <wp:posOffset>5337358</wp:posOffset>
            </wp:positionV>
            <wp:extent cx="2030659" cy="657225"/>
            <wp:effectExtent l="0" t="0" r="8255" b="0"/>
            <wp:wrapNone/>
            <wp:docPr id="10029668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9">
                      <a:extLst>
                        <a:ext uri="{28A0092B-C50C-407E-A947-70E740481C1C}">
                          <a14:useLocalDpi xmlns:a14="http://schemas.microsoft.com/office/drawing/2010/main" val="0"/>
                        </a:ext>
                      </a:extLst>
                    </a:blip>
                    <a:srcRect t="36893" b="47961"/>
                    <a:stretch>
                      <a:fillRect/>
                    </a:stretch>
                  </pic:blipFill>
                  <pic:spPr bwMode="auto">
                    <a:xfrm>
                      <a:off x="0" y="0"/>
                      <a:ext cx="2030659" cy="657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6F146D3C" wp14:editId="69016D8F">
            <wp:simplePos x="0" y="0"/>
            <wp:positionH relativeFrom="column">
              <wp:posOffset>4560570</wp:posOffset>
            </wp:positionH>
            <wp:positionV relativeFrom="paragraph">
              <wp:posOffset>4270375</wp:posOffset>
            </wp:positionV>
            <wp:extent cx="2028825" cy="1092444"/>
            <wp:effectExtent l="0" t="0" r="0" b="0"/>
            <wp:wrapNone/>
            <wp:docPr id="957987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28825" cy="109244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3D62AF38" wp14:editId="2A4F48C2">
            <wp:simplePos x="0" y="0"/>
            <wp:positionH relativeFrom="column">
              <wp:posOffset>4579620</wp:posOffset>
            </wp:positionH>
            <wp:positionV relativeFrom="paragraph">
              <wp:posOffset>3146425</wp:posOffset>
            </wp:positionV>
            <wp:extent cx="2018727" cy="1104900"/>
            <wp:effectExtent l="0" t="0" r="635" b="0"/>
            <wp:wrapNone/>
            <wp:docPr id="16273990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a:extLst>
                        <a:ext uri="{28A0092B-C50C-407E-A947-70E740481C1C}">
                          <a14:useLocalDpi xmlns:a14="http://schemas.microsoft.com/office/drawing/2010/main" val="0"/>
                        </a:ext>
                      </a:extLst>
                    </a:blip>
                    <a:srcRect t="53004"/>
                    <a:stretch>
                      <a:fillRect/>
                    </a:stretch>
                  </pic:blipFill>
                  <pic:spPr bwMode="auto">
                    <a:xfrm>
                      <a:off x="0" y="0"/>
                      <a:ext cx="2018975" cy="11050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4110DEC5" wp14:editId="1AF91C76">
            <wp:simplePos x="0" y="0"/>
            <wp:positionH relativeFrom="column">
              <wp:posOffset>2341245</wp:posOffset>
            </wp:positionH>
            <wp:positionV relativeFrom="paragraph">
              <wp:posOffset>5441950</wp:posOffset>
            </wp:positionV>
            <wp:extent cx="2228214" cy="552450"/>
            <wp:effectExtent l="0" t="0" r="1270" b="0"/>
            <wp:wrapNone/>
            <wp:docPr id="15504311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39298" cy="55519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4CD719AA" wp14:editId="0E1B124D">
            <wp:simplePos x="0" y="0"/>
            <wp:positionH relativeFrom="column">
              <wp:posOffset>2322195</wp:posOffset>
            </wp:positionH>
            <wp:positionV relativeFrom="paragraph">
              <wp:posOffset>4203700</wp:posOffset>
            </wp:positionV>
            <wp:extent cx="2238375" cy="1263149"/>
            <wp:effectExtent l="0" t="0" r="0" b="0"/>
            <wp:wrapNone/>
            <wp:docPr id="8770984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9">
                      <a:extLst>
                        <a:ext uri="{28A0092B-C50C-407E-A947-70E740481C1C}">
                          <a14:useLocalDpi xmlns:a14="http://schemas.microsoft.com/office/drawing/2010/main" val="0"/>
                        </a:ext>
                      </a:extLst>
                    </a:blip>
                    <a:srcRect b="73592"/>
                    <a:stretch>
                      <a:fillRect/>
                    </a:stretch>
                  </pic:blipFill>
                  <pic:spPr bwMode="auto">
                    <a:xfrm>
                      <a:off x="0" y="0"/>
                      <a:ext cx="2238375" cy="12631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0DCBB139" wp14:editId="662E6848">
            <wp:simplePos x="0" y="0"/>
            <wp:positionH relativeFrom="column">
              <wp:posOffset>2284095</wp:posOffset>
            </wp:positionH>
            <wp:positionV relativeFrom="paragraph">
              <wp:posOffset>3136900</wp:posOffset>
            </wp:positionV>
            <wp:extent cx="2314575" cy="1057275"/>
            <wp:effectExtent l="0" t="0" r="9525" b="9525"/>
            <wp:wrapNone/>
            <wp:docPr id="1847240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a:extLst>
                        <a:ext uri="{28A0092B-C50C-407E-A947-70E740481C1C}">
                          <a14:useLocalDpi xmlns:a14="http://schemas.microsoft.com/office/drawing/2010/main" val="0"/>
                        </a:ext>
                      </a:extLst>
                    </a:blip>
                    <a:srcRect b="60777"/>
                    <a:stretch>
                      <a:fillRect/>
                    </a:stretch>
                  </pic:blipFill>
                  <pic:spPr bwMode="auto">
                    <a:xfrm>
                      <a:off x="0" y="0"/>
                      <a:ext cx="2314575" cy="10572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14D08" w:rsidRPr="003F33DB">
        <w:br/>
      </w:r>
      <w:r>
        <w:br/>
      </w:r>
      <w:r>
        <w:br/>
      </w:r>
      <w:r>
        <w:br/>
      </w:r>
      <w:r>
        <w:br/>
        <w:t>Le sezioni ci hanno quasi già confermato che questo non sia un software legittimo. Entropia medio-alta su section[0] .text (codice eseguibile) e alta su section[4] .rsrc (risorse).</w:t>
      </w:r>
      <w:r>
        <w:br/>
        <w:t xml:space="preserve">Vedo anche una incongruenza di raw size e virtual-size in section[2] .data (data scrivibile inizializzata) molto elevata. Ma l’indicatore maggiore? Section[3] .ndata è interamente virtuale, classica Nullsoft Scriptable Install (NSIS) comunemente abusato da malware per nascondere un payload ulteriore che viene caricato interamente in memorai, possiamo quindi già teorizzare che si tratti di un dropper ma per essere ancora più sicuri andiamo ad analizzare gli imports di funzione. </w:t>
      </w:r>
    </w:p>
    <w:p w14:paraId="326E83AB" w14:textId="7EBE8F7A" w:rsidR="008A0D06" w:rsidRDefault="008A0D06" w:rsidP="008625EC">
      <w:r>
        <w:rPr>
          <w:noProof/>
        </w:rPr>
        <w:drawing>
          <wp:anchor distT="0" distB="0" distL="114300" distR="114300" simplePos="0" relativeHeight="251676672" behindDoc="0" locked="0" layoutInCell="1" allowOverlap="1" wp14:anchorId="7465A2BF" wp14:editId="4EFC5BCE">
            <wp:simplePos x="0" y="0"/>
            <wp:positionH relativeFrom="margin">
              <wp:posOffset>4590415</wp:posOffset>
            </wp:positionH>
            <wp:positionV relativeFrom="paragraph">
              <wp:posOffset>2383155</wp:posOffset>
            </wp:positionV>
            <wp:extent cx="2008584" cy="333375"/>
            <wp:effectExtent l="0" t="0" r="0" b="0"/>
            <wp:wrapNone/>
            <wp:docPr id="5109292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9">
                      <a:extLst>
                        <a:ext uri="{28A0092B-C50C-407E-A947-70E740481C1C}">
                          <a14:useLocalDpi xmlns:a14="http://schemas.microsoft.com/office/drawing/2010/main" val="0"/>
                        </a:ext>
                      </a:extLst>
                    </a:blip>
                    <a:srcRect t="92233"/>
                    <a:stretch>
                      <a:fillRect/>
                    </a:stretch>
                  </pic:blipFill>
                  <pic:spPr bwMode="auto">
                    <a:xfrm>
                      <a:off x="0" y="0"/>
                      <a:ext cx="2008584"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Ecco la conferma che questo è</w:t>
      </w:r>
      <w:r>
        <w:br/>
        <w:t>software malizioso.</w:t>
      </w:r>
      <w:r>
        <w:br/>
        <w:t>Vediamo utilizzo di shell per</w:t>
      </w:r>
      <w:r>
        <w:br/>
        <w:t>enumerazione file specifali</w:t>
      </w:r>
      <w:r>
        <w:br/>
        <w:t>e folder, execution e query di</w:t>
      </w:r>
      <w:r>
        <w:br/>
        <w:t>metadata/info di file.</w:t>
      </w:r>
      <w:r>
        <w:br/>
        <w:t>Manipolazione File, directories e</w:t>
      </w:r>
      <w:r>
        <w:br/>
        <w:t>folders, nonché della clipboard.</w:t>
      </w:r>
      <w:r>
        <w:br/>
        <w:t>Enumerazione sistema e</w:t>
      </w:r>
      <w:r>
        <w:br/>
        <w:t>fingerprinting (per C2), Manipolazione ed enumerazione del registro</w:t>
      </w:r>
      <w:r>
        <w:br/>
        <w:t>per persistenza, vedremo dopo che fa ciò per il payload situato</w:t>
      </w:r>
      <w:r>
        <w:br/>
        <w:t xml:space="preserve"> in sezione virtuale, il dropper prepare persistenza per il malware droppato AdwareBooC.exe.</w:t>
      </w:r>
      <w:r>
        <w:br/>
        <w:t>Directory Traversal con FindFirstFileA</w:t>
      </w:r>
      <w:r>
        <w:sym w:font="Wingdings" w:char="F0E0"/>
      </w:r>
      <w:r>
        <w:t>FindNextFileA. Lancio del payload come processo separato (</w:t>
      </w:r>
      <w:r w:rsidR="00C01525">
        <w:t xml:space="preserve">o anche process </w:t>
      </w:r>
      <w:r>
        <w:t>injection) Manipolazione parametri di sistema e modifica variabili enviroment per processi figli spawnati</w:t>
      </w:r>
      <w:r w:rsidR="003A4F86">
        <w:t>.</w:t>
      </w:r>
      <w:r w:rsidR="003A4F86">
        <w:br/>
        <w:t>Vediamo ora il certificato, probabilmente scaduto o revoked.</w:t>
      </w:r>
    </w:p>
    <w:p w14:paraId="2AC776D1" w14:textId="4CEBC09E" w:rsidR="008A0D06" w:rsidRDefault="003A4F86" w:rsidP="008625EC">
      <w:r>
        <w:rPr>
          <w:noProof/>
        </w:rPr>
        <w:lastRenderedPageBreak/>
        <w:drawing>
          <wp:anchor distT="0" distB="0" distL="114300" distR="114300" simplePos="0" relativeHeight="251677696" behindDoc="0" locked="0" layoutInCell="1" allowOverlap="1" wp14:anchorId="71BC6245" wp14:editId="0B495780">
            <wp:simplePos x="0" y="0"/>
            <wp:positionH relativeFrom="margin">
              <wp:align>right</wp:align>
            </wp:positionH>
            <wp:positionV relativeFrom="paragraph">
              <wp:posOffset>-1036320</wp:posOffset>
            </wp:positionV>
            <wp:extent cx="6276975" cy="4133850"/>
            <wp:effectExtent l="0" t="0" r="9525" b="0"/>
            <wp:wrapNone/>
            <wp:docPr id="10148042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76975" cy="4133850"/>
                    </a:xfrm>
                    <a:prstGeom prst="rect">
                      <a:avLst/>
                    </a:prstGeom>
                    <a:noFill/>
                    <a:ln>
                      <a:noFill/>
                    </a:ln>
                  </pic:spPr>
                </pic:pic>
              </a:graphicData>
            </a:graphic>
          </wp:anchor>
        </w:drawing>
      </w:r>
    </w:p>
    <w:p w14:paraId="071C8D9D" w14:textId="45BEB0AD" w:rsidR="008A0D06" w:rsidRDefault="000B1DBC" w:rsidP="008625EC">
      <w:r>
        <w:rPr>
          <w:noProof/>
        </w:rPr>
        <w:drawing>
          <wp:anchor distT="0" distB="0" distL="114300" distR="114300" simplePos="0" relativeHeight="251678720" behindDoc="0" locked="0" layoutInCell="1" allowOverlap="1" wp14:anchorId="1257915E" wp14:editId="123E2726">
            <wp:simplePos x="0" y="0"/>
            <wp:positionH relativeFrom="margin">
              <wp:align>left</wp:align>
            </wp:positionH>
            <wp:positionV relativeFrom="paragraph">
              <wp:posOffset>3432175</wp:posOffset>
            </wp:positionV>
            <wp:extent cx="5753100" cy="1724025"/>
            <wp:effectExtent l="0" t="0" r="0" b="9525"/>
            <wp:wrapNone/>
            <wp:docPr id="5008062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1724025"/>
                    </a:xfrm>
                    <a:prstGeom prst="rect">
                      <a:avLst/>
                    </a:prstGeom>
                    <a:noFill/>
                    <a:ln>
                      <a:noFill/>
                    </a:ln>
                  </pic:spPr>
                </pic:pic>
              </a:graphicData>
            </a:graphic>
          </wp:anchor>
        </w:drawing>
      </w:r>
      <w:r w:rsidR="008A0D06">
        <w:br/>
      </w:r>
      <w:r w:rsidR="003A4F86">
        <w:br/>
      </w:r>
      <w:r w:rsidR="003A4F86">
        <w:br/>
      </w:r>
      <w:r w:rsidR="003A4F86">
        <w:br/>
      </w:r>
      <w:r w:rsidR="003A4F86">
        <w:br/>
      </w:r>
      <w:r w:rsidR="003A4F86">
        <w:br/>
      </w:r>
      <w:r w:rsidR="003A4F86">
        <w:br/>
      </w:r>
      <w:r w:rsidR="003A4F86">
        <w:br/>
      </w:r>
      <w:r w:rsidR="003A4F86">
        <w:br/>
      </w:r>
      <w:r w:rsidR="003A4F86">
        <w:br/>
      </w:r>
      <w:r w:rsidR="003A4F86">
        <w:br/>
        <w:t>Si, certificato scaduto nel 2015 ma valido in passato.</w:t>
      </w:r>
      <w:r>
        <w:t xml:space="preserve"> La signature dell’overlay invece è sconosciuta.</w:t>
      </w:r>
    </w:p>
    <w:p w14:paraId="77CD4134" w14:textId="77777777" w:rsidR="000B1DBC" w:rsidRDefault="000B1DBC" w:rsidP="008625EC"/>
    <w:p w14:paraId="1C759A0B" w14:textId="3A3EF6F9" w:rsidR="000B1DBC" w:rsidRDefault="000B1DBC" w:rsidP="008625EC"/>
    <w:p w14:paraId="21CF8FEA" w14:textId="2AAC1E3B" w:rsidR="000B1DBC" w:rsidRDefault="000B1DBC" w:rsidP="008625EC"/>
    <w:p w14:paraId="6F68E4B7" w14:textId="0CCA15C5" w:rsidR="000B1DBC" w:rsidRDefault="000B1DBC" w:rsidP="008625EC">
      <w:r>
        <w:rPr>
          <w:noProof/>
        </w:rPr>
        <w:drawing>
          <wp:anchor distT="0" distB="0" distL="114300" distR="114300" simplePos="0" relativeHeight="251679744" behindDoc="0" locked="0" layoutInCell="1" allowOverlap="1" wp14:anchorId="53075BDE" wp14:editId="399C2CBB">
            <wp:simplePos x="0" y="0"/>
            <wp:positionH relativeFrom="column">
              <wp:posOffset>2226945</wp:posOffset>
            </wp:positionH>
            <wp:positionV relativeFrom="paragraph">
              <wp:posOffset>829448</wp:posOffset>
            </wp:positionV>
            <wp:extent cx="4304665" cy="2244519"/>
            <wp:effectExtent l="0" t="0" r="635" b="3810"/>
            <wp:wrapNone/>
            <wp:docPr id="11653770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6073" cy="2245253"/>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rsidRPr="00960C6E">
        <w:rPr>
          <w:b/>
          <w:bCs/>
        </w:rPr>
        <w:t>CFF Explorer</w:t>
      </w:r>
      <w:r w:rsidR="00960C6E">
        <w:rPr>
          <w:b/>
          <w:bCs/>
        </w:rPr>
        <w:t xml:space="preserve">: </w:t>
      </w:r>
      <w:r>
        <w:t>per ulteriori informazioni se presenti. Notiamo ad esempio che la Security Directory RVA è invalida, quindi il table dei certificati è probabilmente inconsistente o</w:t>
      </w:r>
      <w:r>
        <w:br/>
        <w:t>non rispetta standard di routine</w:t>
      </w:r>
      <w:r>
        <w:br/>
        <w:t>di sicurezza per certificati.</w:t>
      </w:r>
      <w:r>
        <w:br/>
        <w:t>Una causa comune è la modifica</w:t>
      </w:r>
      <w:r>
        <w:br/>
        <w:t>del file dopo la data della firma.</w:t>
      </w:r>
      <w:r>
        <w:br/>
        <w:t>firma invalida o forgiata.</w:t>
      </w:r>
    </w:p>
    <w:p w14:paraId="7782971E" w14:textId="4BF73BDE" w:rsidR="000B1DBC" w:rsidRDefault="000B1DBC" w:rsidP="008625EC"/>
    <w:p w14:paraId="6D72556B" w14:textId="3250C8FF" w:rsidR="000B1DBC" w:rsidRDefault="000B1DBC" w:rsidP="008625EC"/>
    <w:p w14:paraId="0E5802AF" w14:textId="603BB6D3" w:rsidR="000B1DBC" w:rsidRDefault="00960C6E" w:rsidP="008625EC">
      <w:r>
        <w:rPr>
          <w:noProof/>
        </w:rPr>
        <w:lastRenderedPageBreak/>
        <w:drawing>
          <wp:anchor distT="0" distB="0" distL="114300" distR="114300" simplePos="0" relativeHeight="251680768" behindDoc="0" locked="0" layoutInCell="1" allowOverlap="1" wp14:anchorId="32A9CEC8" wp14:editId="6C2A9518">
            <wp:simplePos x="0" y="0"/>
            <wp:positionH relativeFrom="margin">
              <wp:align>right</wp:align>
            </wp:positionH>
            <wp:positionV relativeFrom="paragraph">
              <wp:posOffset>-1102360</wp:posOffset>
            </wp:positionV>
            <wp:extent cx="6280150" cy="2257425"/>
            <wp:effectExtent l="0" t="0" r="6350" b="9525"/>
            <wp:wrapNone/>
            <wp:docPr id="174208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0150" cy="225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FA19A0" w14:textId="77777777" w:rsidR="000B1DBC" w:rsidRDefault="000B1DBC" w:rsidP="008625EC"/>
    <w:p w14:paraId="08CD4B48" w14:textId="11A7AB41" w:rsidR="000B1DBC" w:rsidRDefault="000B1DBC" w:rsidP="008625EC">
      <w:r>
        <w:rPr>
          <w:noProof/>
        </w:rPr>
        <w:drawing>
          <wp:anchor distT="0" distB="0" distL="114300" distR="114300" simplePos="0" relativeHeight="251683840" behindDoc="0" locked="0" layoutInCell="1" allowOverlap="1" wp14:anchorId="5F08122B" wp14:editId="1A2D6FBF">
            <wp:simplePos x="0" y="0"/>
            <wp:positionH relativeFrom="margin">
              <wp:posOffset>3017520</wp:posOffset>
            </wp:positionH>
            <wp:positionV relativeFrom="paragraph">
              <wp:posOffset>537845</wp:posOffset>
            </wp:positionV>
            <wp:extent cx="3257550" cy="590550"/>
            <wp:effectExtent l="0" t="0" r="0" b="0"/>
            <wp:wrapNone/>
            <wp:docPr id="13484521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7">
                      <a:extLst>
                        <a:ext uri="{28A0092B-C50C-407E-A947-70E740481C1C}">
                          <a14:useLocalDpi xmlns:a14="http://schemas.microsoft.com/office/drawing/2010/main" val="0"/>
                        </a:ext>
                      </a:extLst>
                    </a:blip>
                    <a:srcRect r="9243"/>
                    <a:stretch>
                      <a:fillRect/>
                    </a:stretch>
                  </pic:blipFill>
                  <pic:spPr bwMode="auto">
                    <a:xfrm>
                      <a:off x="0" y="0"/>
                      <a:ext cx="3259006" cy="5908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11011C96" wp14:editId="53890E39">
            <wp:simplePos x="0" y="0"/>
            <wp:positionH relativeFrom="margin">
              <wp:align>left</wp:align>
            </wp:positionH>
            <wp:positionV relativeFrom="paragraph">
              <wp:posOffset>3235960</wp:posOffset>
            </wp:positionV>
            <wp:extent cx="3038475" cy="1454150"/>
            <wp:effectExtent l="0" t="0" r="9525" b="0"/>
            <wp:wrapNone/>
            <wp:docPr id="18533267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8">
                      <a:extLst>
                        <a:ext uri="{28A0092B-C50C-407E-A947-70E740481C1C}">
                          <a14:useLocalDpi xmlns:a14="http://schemas.microsoft.com/office/drawing/2010/main" val="0"/>
                        </a:ext>
                      </a:extLst>
                    </a:blip>
                    <a:srcRect t="51202" r="37785" b="1923"/>
                    <a:stretch>
                      <a:fillRect/>
                    </a:stretch>
                  </pic:blipFill>
                  <pic:spPr bwMode="auto">
                    <a:xfrm>
                      <a:off x="0" y="0"/>
                      <a:ext cx="3038556" cy="14541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760CE170" wp14:editId="2C0CE5BC">
            <wp:simplePos x="0" y="0"/>
            <wp:positionH relativeFrom="margin">
              <wp:align>left</wp:align>
            </wp:positionH>
            <wp:positionV relativeFrom="paragraph">
              <wp:posOffset>4137660</wp:posOffset>
            </wp:positionV>
            <wp:extent cx="3030326" cy="1990725"/>
            <wp:effectExtent l="0" t="0" r="0" b="0"/>
            <wp:wrapNone/>
            <wp:docPr id="11018239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9">
                      <a:extLst>
                        <a:ext uri="{28A0092B-C50C-407E-A947-70E740481C1C}">
                          <a14:useLocalDpi xmlns:a14="http://schemas.microsoft.com/office/drawing/2010/main" val="0"/>
                        </a:ext>
                      </a:extLst>
                    </a:blip>
                    <a:srcRect t="40397" r="37633"/>
                    <a:stretch>
                      <a:fillRect/>
                    </a:stretch>
                  </pic:blipFill>
                  <pic:spPr bwMode="auto">
                    <a:xfrm>
                      <a:off x="0" y="0"/>
                      <a:ext cx="3030326" cy="1990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62F79B06" wp14:editId="76B0CB73">
            <wp:simplePos x="0" y="0"/>
            <wp:positionH relativeFrom="margin">
              <wp:posOffset>3033163</wp:posOffset>
            </wp:positionH>
            <wp:positionV relativeFrom="paragraph">
              <wp:posOffset>4195445</wp:posOffset>
            </wp:positionV>
            <wp:extent cx="3241907" cy="1885950"/>
            <wp:effectExtent l="0" t="0" r="0" b="0"/>
            <wp:wrapNone/>
            <wp:docPr id="17410505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7316" cy="188909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0" locked="0" layoutInCell="1" allowOverlap="1" wp14:anchorId="2DBC0CC3" wp14:editId="1DDEA9BB">
            <wp:simplePos x="0" y="0"/>
            <wp:positionH relativeFrom="margin">
              <wp:posOffset>3017449</wp:posOffset>
            </wp:positionH>
            <wp:positionV relativeFrom="paragraph">
              <wp:posOffset>1176020</wp:posOffset>
            </wp:positionV>
            <wp:extent cx="3254375" cy="2997084"/>
            <wp:effectExtent l="0" t="0" r="3175" b="0"/>
            <wp:wrapNone/>
            <wp:docPr id="4884610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54375" cy="2997084"/>
                    </a:xfrm>
                    <a:prstGeom prst="rect">
                      <a:avLst/>
                    </a:prstGeom>
                    <a:noFill/>
                    <a:ln>
                      <a:noFill/>
                    </a:ln>
                  </pic:spPr>
                </pic:pic>
              </a:graphicData>
            </a:graphic>
            <wp14:sizeRelH relativeFrom="margin">
              <wp14:pctWidth>0</wp14:pctWidth>
            </wp14:sizeRelH>
            <wp14:sizeRelV relativeFrom="margin">
              <wp14:pctHeight>0</wp14:pctHeight>
            </wp14:sizeRelV>
          </wp:anchor>
        </w:drawing>
      </w:r>
      <w:r>
        <w:br/>
        <w:t>Ecco l’import directory delle librerie. Vediamo quelle di interesse per funzioni come quelle già confermate. Troviamo quello che</w:t>
      </w:r>
      <w:r>
        <w:br/>
        <w:t>avevamo già visto ma più in dettaglio.</w:t>
      </w:r>
      <w:r>
        <w:br/>
        <w:t>Noto ad esempio che clipboard non viene</w:t>
      </w:r>
      <w:r>
        <w:br/>
        <w:t>solo enumerata o letta, ma può essere</w:t>
      </w:r>
      <w:r>
        <w:br/>
        <w:t>scritta dal malware. Per il resto chiare IAT di</w:t>
      </w:r>
      <w:r>
        <w:br/>
        <w:t>movimento tra directories, di persistenza su</w:t>
      </w:r>
      <w:r>
        <w:br/>
        <w:t xml:space="preserve">registry, di esecuzione su shell, </w:t>
      </w:r>
      <w:r w:rsidR="00960C6E">
        <w:t>di modifica</w:t>
      </w:r>
      <w:r w:rsidR="00960C6E">
        <w:br/>
        <w:t>configurazioni di sistema, enumerazione</w:t>
      </w:r>
      <w:r w:rsidR="00960C6E">
        <w:br/>
        <w:t>file e ricerca di filepath (cercare temp), sleep</w:t>
      </w:r>
      <w:r w:rsidR="00960C6E">
        <w:br/>
        <w:t>anti-analisi/sandbox e fingerprintingper C2.</w:t>
      </w:r>
    </w:p>
    <w:p w14:paraId="0209D239" w14:textId="77777777" w:rsidR="00960C6E" w:rsidRDefault="00960C6E" w:rsidP="008625EC"/>
    <w:p w14:paraId="1DC866E5" w14:textId="77777777" w:rsidR="00960C6E" w:rsidRDefault="00960C6E" w:rsidP="008625EC"/>
    <w:p w14:paraId="652B5F48" w14:textId="77777777" w:rsidR="00960C6E" w:rsidRDefault="00960C6E" w:rsidP="008625EC"/>
    <w:p w14:paraId="4F47BB77" w14:textId="77777777" w:rsidR="00960C6E" w:rsidRDefault="00960C6E" w:rsidP="008625EC"/>
    <w:p w14:paraId="3D33C2D7" w14:textId="77777777" w:rsidR="00960C6E" w:rsidRDefault="00960C6E" w:rsidP="008625EC"/>
    <w:p w14:paraId="2C2D3D83" w14:textId="77777777" w:rsidR="00960C6E" w:rsidRDefault="00960C6E" w:rsidP="008625EC"/>
    <w:p w14:paraId="5D476956" w14:textId="77777777" w:rsidR="00960C6E" w:rsidRDefault="00960C6E" w:rsidP="008625EC"/>
    <w:p w14:paraId="6F570322" w14:textId="119B5A24" w:rsidR="00960C6E" w:rsidRPr="00960C6E" w:rsidRDefault="00960C6E" w:rsidP="008625EC">
      <w:pPr>
        <w:rPr>
          <w:i/>
          <w:iCs/>
        </w:rPr>
      </w:pPr>
      <w:r w:rsidRPr="00960C6E">
        <w:rPr>
          <w:i/>
          <w:iCs/>
        </w:rPr>
        <w:t>#Andiamo ora a fare un “reverse engineering” estremamente superficiale, se avessi avuto competenze assembly/machine language/C maggiori avrei compiuto un analisi molto più approfondita.</w:t>
      </w:r>
    </w:p>
    <w:p w14:paraId="2C570F36" w14:textId="77777777" w:rsidR="00FB7352" w:rsidRDefault="00FB7352" w:rsidP="008625EC">
      <w:r w:rsidRPr="00FB7352">
        <w:rPr>
          <w:b/>
          <w:bCs/>
          <w:noProof/>
        </w:rPr>
        <w:lastRenderedPageBreak/>
        <mc:AlternateContent>
          <mc:Choice Requires="wps">
            <w:drawing>
              <wp:anchor distT="91440" distB="91440" distL="114300" distR="114300" simplePos="0" relativeHeight="251694080" behindDoc="0" locked="0" layoutInCell="1" allowOverlap="1" wp14:anchorId="50A8A786" wp14:editId="4A92E2A6">
                <wp:simplePos x="0" y="0"/>
                <wp:positionH relativeFrom="margin">
                  <wp:align>right</wp:align>
                </wp:positionH>
                <wp:positionV relativeFrom="paragraph">
                  <wp:posOffset>6231890</wp:posOffset>
                </wp:positionV>
                <wp:extent cx="3474720" cy="1403985"/>
                <wp:effectExtent l="0" t="0" r="0" b="25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61E86CB2" w14:textId="6AEE38AD" w:rsidR="00FB7352" w:rsidRPr="00FB7352" w:rsidRDefault="00FB7352">
                            <w:pPr>
                              <w:pBdr>
                                <w:top w:val="single" w:sz="24" w:space="8" w:color="0072C6" w:themeColor="accent1"/>
                                <w:bottom w:val="single" w:sz="24" w:space="8" w:color="0072C6" w:themeColor="accent1"/>
                              </w:pBdr>
                              <w:spacing w:after="0"/>
                              <w:rPr>
                                <w:i/>
                                <w:iCs/>
                                <w:color w:val="0072C6" w:themeColor="accent1"/>
                              </w:rPr>
                            </w:pPr>
                            <w:r>
                              <w:rPr>
                                <w:i/>
                                <w:iCs/>
                                <w:color w:val="0072C6" w:themeColor="accent1"/>
                              </w:rPr>
                              <w:t>Per comodità ho usato decode per ottenere il codice in C, più leggibile.</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50A8A786" id="_x0000_t202" coordsize="21600,21600" o:spt="202" path="m,l,21600r21600,l21600,xe">
                <v:stroke joinstyle="miter"/>
                <v:path gradientshapeok="t" o:connecttype="rect"/>
              </v:shapetype>
              <v:shape id="Text Box 2" o:spid="_x0000_s1026" type="#_x0000_t202" style="position:absolute;margin-left:222.4pt;margin-top:490.7pt;width:273.6pt;height:110.55pt;z-index:251694080;visibility:visible;mso-wrap-style:square;mso-width-percent:585;mso-height-percent:200;mso-wrap-distance-left:9pt;mso-wrap-distance-top:7.2pt;mso-wrap-distance-right:9pt;mso-wrap-distance-bottom:7.2pt;mso-position-horizontal:right;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" filled="f" stroked="f">
                <v:textbox style="mso-fit-shape-to-text:t">
                  <w:txbxContent>
                    <w:p w14:paraId="61E86CB2" w14:textId="6AEE38AD" w:rsidR="00FB7352" w:rsidRPr="00FB7352" w:rsidRDefault="00FB7352">
                      <w:pPr>
                        <w:pBdr>
                          <w:top w:val="single" w:sz="24" w:space="8" w:color="0072C6" w:themeColor="accent1"/>
                          <w:bottom w:val="single" w:sz="24" w:space="8" w:color="0072C6" w:themeColor="accent1"/>
                        </w:pBdr>
                        <w:spacing w:after="0"/>
                        <w:rPr>
                          <w:i/>
                          <w:iCs/>
                          <w:color w:val="0072C6" w:themeColor="accent1"/>
                        </w:rPr>
                      </w:pPr>
                      <w:r>
                        <w:rPr>
                          <w:i/>
                          <w:iCs/>
                          <w:color w:val="0072C6" w:themeColor="accent1"/>
                        </w:rPr>
                        <w:t>Per comodità ho usato decode per ottenere il codice in C, più leggibile.</w:t>
                      </w:r>
                    </w:p>
                  </w:txbxContent>
                </v:textbox>
                <w10:wrap anchorx="margin"/>
              </v:shape>
            </w:pict>
          </mc:Fallback>
        </mc:AlternateContent>
      </w:r>
      <w:r>
        <w:rPr>
          <w:noProof/>
        </w:rPr>
        <w:drawing>
          <wp:anchor distT="0" distB="0" distL="114300" distR="114300" simplePos="0" relativeHeight="251692032" behindDoc="0" locked="0" layoutInCell="1" allowOverlap="1" wp14:anchorId="5775F356" wp14:editId="0AC237BC">
            <wp:simplePos x="0" y="0"/>
            <wp:positionH relativeFrom="margin">
              <wp:align>left</wp:align>
            </wp:positionH>
            <wp:positionV relativeFrom="paragraph">
              <wp:posOffset>6384290</wp:posOffset>
            </wp:positionV>
            <wp:extent cx="6486525" cy="2239010"/>
            <wp:effectExtent l="0" t="0" r="9525" b="8890"/>
            <wp:wrapNone/>
            <wp:docPr id="14958571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2">
                      <a:extLst>
                        <a:ext uri="{28A0092B-C50C-407E-A947-70E740481C1C}">
                          <a14:useLocalDpi xmlns:a14="http://schemas.microsoft.com/office/drawing/2010/main" val="0"/>
                        </a:ext>
                      </a:extLst>
                    </a:blip>
                    <a:srcRect t="4445"/>
                    <a:stretch>
                      <a:fillRect/>
                    </a:stretch>
                  </pic:blipFill>
                  <pic:spPr bwMode="auto">
                    <a:xfrm>
                      <a:off x="0" y="0"/>
                      <a:ext cx="6486525" cy="22390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187D8955" wp14:editId="7BA6B410">
            <wp:simplePos x="0" y="0"/>
            <wp:positionH relativeFrom="margin">
              <wp:align>left</wp:align>
            </wp:positionH>
            <wp:positionV relativeFrom="paragraph">
              <wp:posOffset>4946015</wp:posOffset>
            </wp:positionV>
            <wp:extent cx="6513195" cy="1495376"/>
            <wp:effectExtent l="0" t="0" r="1905" b="0"/>
            <wp:wrapNone/>
            <wp:docPr id="12239572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3">
                      <a:extLst>
                        <a:ext uri="{28A0092B-C50C-407E-A947-70E740481C1C}">
                          <a14:useLocalDpi xmlns:a14="http://schemas.microsoft.com/office/drawing/2010/main" val="0"/>
                        </a:ext>
                      </a:extLst>
                    </a:blip>
                    <a:srcRect t="5989"/>
                    <a:stretch>
                      <a:fillRect/>
                    </a:stretch>
                  </pic:blipFill>
                  <pic:spPr bwMode="auto">
                    <a:xfrm>
                      <a:off x="0" y="0"/>
                      <a:ext cx="6513195" cy="14953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9984" behindDoc="0" locked="0" layoutInCell="1" allowOverlap="1" wp14:anchorId="12F16268" wp14:editId="577A8272">
            <wp:simplePos x="0" y="0"/>
            <wp:positionH relativeFrom="margin">
              <wp:posOffset>3118485</wp:posOffset>
            </wp:positionH>
            <wp:positionV relativeFrom="paragraph">
              <wp:posOffset>1021715</wp:posOffset>
            </wp:positionV>
            <wp:extent cx="3409950" cy="5256669"/>
            <wp:effectExtent l="0" t="0" r="0" b="1270"/>
            <wp:wrapNone/>
            <wp:docPr id="19256231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09950" cy="52566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C6E">
        <w:rPr>
          <w:noProof/>
        </w:rPr>
        <w:drawing>
          <wp:anchor distT="0" distB="0" distL="114300" distR="114300" simplePos="0" relativeHeight="251688960" behindDoc="0" locked="0" layoutInCell="1" allowOverlap="1" wp14:anchorId="715B231E" wp14:editId="5A2A8B50">
            <wp:simplePos x="0" y="0"/>
            <wp:positionH relativeFrom="margin">
              <wp:posOffset>2855595</wp:posOffset>
            </wp:positionH>
            <wp:positionV relativeFrom="paragraph">
              <wp:posOffset>554990</wp:posOffset>
            </wp:positionV>
            <wp:extent cx="3492500" cy="451187"/>
            <wp:effectExtent l="0" t="0" r="0" b="6350"/>
            <wp:wrapNone/>
            <wp:docPr id="5367621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5">
                      <a:extLst>
                        <a:ext uri="{28A0092B-C50C-407E-A947-70E740481C1C}">
                          <a14:useLocalDpi xmlns:a14="http://schemas.microsoft.com/office/drawing/2010/main" val="0"/>
                        </a:ext>
                      </a:extLst>
                    </a:blip>
                    <a:srcRect l="-1" t="667" r="54399" b="87761"/>
                    <a:stretch>
                      <a:fillRect/>
                    </a:stretch>
                  </pic:blipFill>
                  <pic:spPr bwMode="auto">
                    <a:xfrm>
                      <a:off x="0" y="0"/>
                      <a:ext cx="3492500" cy="4511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0C6E">
        <w:rPr>
          <w:b/>
          <w:bCs/>
        </w:rPr>
        <w:t xml:space="preserve">GHIDRA: </w:t>
      </w:r>
      <w:r w:rsidR="00960C6E">
        <w:t xml:space="preserve">Apriamo il file in un progetto di Ghidra e tentiamo di trovare import nascosti o stringhe che ci sono sfuggite dal probabile dropper (le stringhe potrebbero essere offuscate o trovarsi totalmente su ulteriore payload). </w:t>
      </w:r>
      <w:r w:rsidR="00960C6E">
        <w:br/>
        <w:t>Noto che nelle stringhe definite non ci</w:t>
      </w:r>
      <w:r w:rsidR="00960C6E">
        <w:br/>
        <w:t>siano url, domini, IP di alcun tipo.</w:t>
      </w:r>
      <w:r w:rsidR="00960C6E">
        <w:br/>
        <w:t>Comincio già a teorizzare che forse nella</w:t>
      </w:r>
      <w:r w:rsidR="00960C6E">
        <w:br/>
        <w:t>sezione virtuale o in payload offuscato</w:t>
      </w:r>
      <w:r w:rsidR="00960C6E">
        <w:br/>
        <w:t>il dropper rilascera un malware che, a</w:t>
      </w:r>
      <w:r w:rsidR="00960C6E">
        <w:br/>
        <w:t>differenza sua, contiene al suo interno</w:t>
      </w:r>
      <w:r w:rsidR="00960C6E">
        <w:br/>
        <w:t>le stringhe per C2.</w:t>
      </w:r>
      <w:r>
        <w:t xml:space="preserve"> Nella import table</w:t>
      </w:r>
      <w:r>
        <w:br/>
        <w:t>cerco GetProcessAddress e seguendo</w:t>
      </w:r>
      <w:r>
        <w:br/>
        <w:t>XREFs (cross reference di funzioni) fino</w:t>
      </w:r>
      <w:r>
        <w:br/>
        <w:t>a FUN_00405ebe vedo che questa</w:t>
      </w:r>
      <w:r>
        <w:br/>
        <w:t>ha un tavolo di import dinamico di librerie</w:t>
      </w:r>
      <w:r>
        <w:br/>
        <w:t>anziché dichiarandole le carica in runtime</w:t>
      </w:r>
      <w:r>
        <w:br/>
        <w:t>con due arrays nascosti. Ho cercato allora</w:t>
      </w:r>
      <w:r>
        <w:br/>
        <w:t>i due array nascosti che caricava</w:t>
      </w:r>
      <w:r>
        <w:br/>
        <w:t>ovvero PRT_s_KERNEL32_00409238</w:t>
      </w:r>
      <w:r>
        <w:br/>
        <w:t>e PRT_s_GetDiskFreeSpaceExA_0040923c.</w:t>
      </w:r>
    </w:p>
    <w:p w14:paraId="53302FDB" w14:textId="77777777" w:rsidR="00FB7352" w:rsidRDefault="00FB7352" w:rsidP="008625EC"/>
    <w:p w14:paraId="3A9F528F" w14:textId="77777777" w:rsidR="00FB7352" w:rsidRDefault="00FB7352" w:rsidP="008625EC"/>
    <w:p w14:paraId="5FB95BD9" w14:textId="77777777" w:rsidR="00FB7352" w:rsidRDefault="00FB7352" w:rsidP="008625EC"/>
    <w:p w14:paraId="20A2BF3D" w14:textId="77777777" w:rsidR="00FB7352" w:rsidRDefault="00FB7352" w:rsidP="008625EC"/>
    <w:p w14:paraId="7ACBAE39" w14:textId="77777777" w:rsidR="00FB7352" w:rsidRDefault="00FB7352" w:rsidP="008625EC"/>
    <w:p w14:paraId="4105AF33" w14:textId="77777777" w:rsidR="00FB7352" w:rsidRDefault="00FB7352" w:rsidP="008625EC"/>
    <w:p w14:paraId="4E264698" w14:textId="77777777" w:rsidR="00FB7352" w:rsidRDefault="00FB7352" w:rsidP="008625EC"/>
    <w:p w14:paraId="182FBA91" w14:textId="24811590" w:rsidR="00960C6E" w:rsidRDefault="00FB7352" w:rsidP="008625EC">
      <w:r>
        <w:rPr>
          <w:noProof/>
        </w:rPr>
        <w:lastRenderedPageBreak/>
        <w:drawing>
          <wp:anchor distT="0" distB="0" distL="114300" distR="114300" simplePos="0" relativeHeight="251695104" behindDoc="0" locked="0" layoutInCell="1" allowOverlap="1" wp14:anchorId="159B3B9D" wp14:editId="375DE12B">
            <wp:simplePos x="0" y="0"/>
            <wp:positionH relativeFrom="column">
              <wp:posOffset>-325755</wp:posOffset>
            </wp:positionH>
            <wp:positionV relativeFrom="paragraph">
              <wp:posOffset>2173605</wp:posOffset>
            </wp:positionV>
            <wp:extent cx="6747618" cy="2543175"/>
            <wp:effectExtent l="0" t="0" r="0" b="0"/>
            <wp:wrapNone/>
            <wp:docPr id="10213531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47618"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2D131602" wp14:editId="05B24CD5">
            <wp:simplePos x="0" y="0"/>
            <wp:positionH relativeFrom="column">
              <wp:posOffset>-459105</wp:posOffset>
            </wp:positionH>
            <wp:positionV relativeFrom="paragraph">
              <wp:posOffset>-1130935</wp:posOffset>
            </wp:positionV>
            <wp:extent cx="7223666" cy="3343275"/>
            <wp:effectExtent l="0" t="0" r="0" b="0"/>
            <wp:wrapNone/>
            <wp:docPr id="2690498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225335" cy="33440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C6E">
        <w:br/>
      </w:r>
      <w:r>
        <w:br/>
      </w:r>
      <w:r>
        <w:br/>
      </w:r>
      <w:r>
        <w:br/>
      </w:r>
      <w:r>
        <w:br/>
      </w:r>
      <w:r>
        <w:br/>
      </w:r>
      <w:r>
        <w:br/>
      </w:r>
      <w:r>
        <w:br/>
      </w:r>
      <w:r>
        <w:br/>
      </w:r>
      <w:r>
        <w:br/>
      </w:r>
      <w:r>
        <w:br/>
      </w:r>
      <w:r>
        <w:br/>
      </w:r>
      <w:r>
        <w:br/>
      </w:r>
      <w:r>
        <w:br/>
      </w:r>
      <w:r>
        <w:br/>
      </w:r>
      <w:r>
        <w:br/>
      </w:r>
      <w:r>
        <w:br/>
      </w:r>
      <w:r>
        <w:br/>
        <w:t>Abbiamo ora identificato imports di chiara privilege escalation di cui prima eravamo completamente ignari.</w:t>
      </w:r>
    </w:p>
    <w:p w14:paraId="2F7ECDFC" w14:textId="2F17245A" w:rsidR="00FB7352" w:rsidRDefault="00FB7352" w:rsidP="00FB7352">
      <w:pPr>
        <w:pStyle w:val="Heading3"/>
      </w:pPr>
      <w:r>
        <w:t>Analisi dinamica di AdWereCleaner.exe:</w:t>
      </w:r>
    </w:p>
    <w:p w14:paraId="2F0634F5" w14:textId="77777777" w:rsidR="00901810" w:rsidRDefault="00901810" w:rsidP="00901810">
      <w:r>
        <w:rPr>
          <w:noProof/>
        </w:rPr>
        <w:drawing>
          <wp:anchor distT="0" distB="0" distL="114300" distR="114300" simplePos="0" relativeHeight="251697152" behindDoc="0" locked="0" layoutInCell="1" allowOverlap="1" wp14:anchorId="12469ED8" wp14:editId="5B42389F">
            <wp:simplePos x="0" y="0"/>
            <wp:positionH relativeFrom="margin">
              <wp:align>center</wp:align>
            </wp:positionH>
            <wp:positionV relativeFrom="paragraph">
              <wp:posOffset>1973580</wp:posOffset>
            </wp:positionV>
            <wp:extent cx="6820978" cy="207010"/>
            <wp:effectExtent l="0" t="0" r="0" b="2540"/>
            <wp:wrapNone/>
            <wp:docPr id="19770758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20978" cy="2070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43E8BC5D" wp14:editId="3DBA8918">
            <wp:simplePos x="0" y="0"/>
            <wp:positionH relativeFrom="margin">
              <wp:align>center</wp:align>
            </wp:positionH>
            <wp:positionV relativeFrom="paragraph">
              <wp:posOffset>2230755</wp:posOffset>
            </wp:positionV>
            <wp:extent cx="6834928" cy="466725"/>
            <wp:effectExtent l="0" t="0" r="4445" b="0"/>
            <wp:wrapNone/>
            <wp:docPr id="19755079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34928" cy="466725"/>
                    </a:xfrm>
                    <a:prstGeom prst="rect">
                      <a:avLst/>
                    </a:prstGeom>
                    <a:noFill/>
                    <a:ln>
                      <a:noFill/>
                    </a:ln>
                  </pic:spPr>
                </pic:pic>
              </a:graphicData>
            </a:graphic>
            <wp14:sizeRelH relativeFrom="margin">
              <wp14:pctWidth>0</wp14:pctWidth>
            </wp14:sizeRelH>
            <wp14:sizeRelV relativeFrom="margin">
              <wp14:pctHeight>0</wp14:pctHeight>
            </wp14:sizeRelV>
          </wp:anchor>
        </w:drawing>
      </w:r>
      <w:r>
        <w:t>Avvio la .exe per iniziare l’analisi dinamica, Noto da subito che anziché le normali periodiche ARP request per un dns, Wireshark si riempie di pacchetti aggressivamente per risolvere l’indirizzo MAC/IP del mio Gateway. Inoltre la mia macchina si identifica su network con protocollo Browser sull’intero subnet di appartenenza come Local Master appena avviata l’applicazione. Questo per ora sarebbe normale con la mia macchina che tenta di connettersi outbound verso internet quindi non è estremamente sospetto, ma ciò cambia osservando le DNS requests verso un particolare dominio che ora vedremo in dettaglio.</w:t>
      </w:r>
    </w:p>
    <w:p w14:paraId="213C31E3" w14:textId="77777777" w:rsidR="00901810" w:rsidRDefault="00901810" w:rsidP="00901810"/>
    <w:p w14:paraId="05C23530" w14:textId="77777777" w:rsidR="00901810" w:rsidRDefault="00901810" w:rsidP="00901810"/>
    <w:p w14:paraId="42C8FE5F" w14:textId="50EA2279" w:rsidR="00901810" w:rsidRDefault="00754DC5" w:rsidP="00901810">
      <w:r>
        <w:rPr>
          <w:noProof/>
        </w:rPr>
        <w:lastRenderedPageBreak/>
        <w:drawing>
          <wp:anchor distT="0" distB="0" distL="114300" distR="114300" simplePos="0" relativeHeight="251702272" behindDoc="0" locked="0" layoutInCell="1" allowOverlap="1" wp14:anchorId="275C0B85" wp14:editId="146B658B">
            <wp:simplePos x="0" y="0"/>
            <wp:positionH relativeFrom="margin">
              <wp:align>center</wp:align>
            </wp:positionH>
            <wp:positionV relativeFrom="paragraph">
              <wp:posOffset>7364730</wp:posOffset>
            </wp:positionV>
            <wp:extent cx="7143750" cy="333375"/>
            <wp:effectExtent l="0" t="0" r="0" b="9525"/>
            <wp:wrapNone/>
            <wp:docPr id="209564648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0">
                      <a:extLst>
                        <a:ext uri="{28A0092B-C50C-407E-A947-70E740481C1C}">
                          <a14:useLocalDpi xmlns:a14="http://schemas.microsoft.com/office/drawing/2010/main" val="0"/>
                        </a:ext>
                      </a:extLst>
                    </a:blip>
                    <a:srcRect l="21680" t="4399"/>
                    <a:stretch>
                      <a:fillRect/>
                    </a:stretch>
                  </pic:blipFill>
                  <pic:spPr bwMode="auto">
                    <a:xfrm>
                      <a:off x="0" y="0"/>
                      <a:ext cx="7143750"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1810">
        <w:rPr>
          <w:noProof/>
        </w:rPr>
        <w:drawing>
          <wp:anchor distT="0" distB="0" distL="114300" distR="114300" simplePos="0" relativeHeight="251701248" behindDoc="0" locked="0" layoutInCell="1" allowOverlap="1" wp14:anchorId="39BA3765" wp14:editId="35C14EF4">
            <wp:simplePos x="0" y="0"/>
            <wp:positionH relativeFrom="margin">
              <wp:align>right</wp:align>
            </wp:positionH>
            <wp:positionV relativeFrom="paragraph">
              <wp:posOffset>5447665</wp:posOffset>
            </wp:positionV>
            <wp:extent cx="4257675" cy="1460143"/>
            <wp:effectExtent l="0" t="0" r="0" b="6985"/>
            <wp:wrapNone/>
            <wp:docPr id="27149518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57675" cy="14601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1810">
        <w:rPr>
          <w:noProof/>
        </w:rPr>
        <w:drawing>
          <wp:anchor distT="0" distB="0" distL="114300" distR="114300" simplePos="0" relativeHeight="251700224" behindDoc="0" locked="0" layoutInCell="1" allowOverlap="1" wp14:anchorId="63A2F327" wp14:editId="294FB755">
            <wp:simplePos x="0" y="0"/>
            <wp:positionH relativeFrom="column">
              <wp:posOffset>1933575</wp:posOffset>
            </wp:positionH>
            <wp:positionV relativeFrom="paragraph">
              <wp:posOffset>2317115</wp:posOffset>
            </wp:positionV>
            <wp:extent cx="4569960" cy="3238500"/>
            <wp:effectExtent l="0" t="0" r="2540" b="0"/>
            <wp:wrapNone/>
            <wp:docPr id="2289618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69960"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1810">
        <w:rPr>
          <w:noProof/>
        </w:rPr>
        <w:drawing>
          <wp:anchor distT="0" distB="0" distL="114300" distR="114300" simplePos="0" relativeHeight="251699200" behindDoc="0" locked="0" layoutInCell="1" allowOverlap="1" wp14:anchorId="23C34CB8" wp14:editId="47ECDF5C">
            <wp:simplePos x="0" y="0"/>
            <wp:positionH relativeFrom="margin">
              <wp:posOffset>1886375</wp:posOffset>
            </wp:positionH>
            <wp:positionV relativeFrom="paragraph">
              <wp:posOffset>-883285</wp:posOffset>
            </wp:positionV>
            <wp:extent cx="4741120" cy="3381375"/>
            <wp:effectExtent l="0" t="0" r="2540" b="0"/>
            <wp:wrapNone/>
            <wp:docPr id="104323243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43786" cy="33832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1810">
        <w:t xml:space="preserve"> Gia dalla GUI posso</w:t>
      </w:r>
      <w:r w:rsidR="00901810">
        <w:br/>
        <w:t>riconoscere le classi di</w:t>
      </w:r>
      <w:r w:rsidR="00901810">
        <w:br/>
        <w:t>appartenenza di questo</w:t>
      </w:r>
      <w:r w:rsidR="00901810">
        <w:br/>
        <w:t>malware.</w:t>
      </w:r>
      <w:r w:rsidR="00901810">
        <w:br/>
        <w:t>Trojan, FakeAV, Dropper.</w:t>
      </w:r>
      <w:r w:rsidR="00901810">
        <w:br/>
        <w:t>Avviamo uno scan. Come</w:t>
      </w:r>
      <w:r w:rsidR="00901810">
        <w:br/>
        <w:t>molti antivirus falsi cerca</w:t>
      </w:r>
      <w:r w:rsidR="00901810">
        <w:br/>
        <w:t xml:space="preserve">di creare ansia/urgenza </w:t>
      </w:r>
      <w:r w:rsidR="00901810">
        <w:br/>
        <w:t>nell’utente per permettergli</w:t>
      </w:r>
      <w:r w:rsidR="00901810">
        <w:br/>
        <w:t>di compiere ulteriori azioni</w:t>
      </w:r>
      <w:r w:rsidR="00901810">
        <w:br/>
        <w:t>su sistema attraverso finte</w:t>
      </w:r>
      <w:r w:rsidR="00901810">
        <w:br/>
        <w:t>detections di virus. Durante</w:t>
      </w:r>
      <w:r w:rsidR="00901810">
        <w:br/>
        <w:t>lo scan noto da traffico</w:t>
      </w:r>
      <w:r w:rsidR="00901810">
        <w:br/>
        <w:t>una richiesta DNS compiuta</w:t>
      </w:r>
      <w:r w:rsidR="00901810">
        <w:br/>
        <w:t xml:space="preserve">da un programma </w:t>
      </w:r>
      <w:r w:rsidR="00901810">
        <w:br/>
        <w:t>completamente diverso</w:t>
      </w:r>
      <w:r w:rsidR="00901810">
        <w:br/>
        <w:t>verso un dominio molto</w:t>
      </w:r>
      <w:r w:rsidR="00901810">
        <w:br/>
        <w:t>sospetto.</w:t>
      </w:r>
      <w:r>
        <w:t xml:space="preserve"> 6AdwCleaner.exe</w:t>
      </w:r>
      <w:r>
        <w:br/>
        <w:t>con PID 4888 ha richiesto</w:t>
      </w:r>
      <w:r>
        <w:br/>
        <w:t>un query standard A DNS</w:t>
      </w:r>
      <w:r>
        <w:br/>
        <w:t>per vikingwebscanner.com.</w:t>
      </w:r>
      <w:r>
        <w:br/>
        <w:t>Avevamo già visto su VT</w:t>
      </w:r>
      <w:r>
        <w:br/>
        <w:t xml:space="preserve">questo nome apparire ma </w:t>
      </w:r>
      <w:r>
        <w:br/>
        <w:t>andiamo a scannerizzarlo</w:t>
      </w:r>
      <w:r>
        <w:br/>
        <w:t>nuovamente per vedere</w:t>
      </w:r>
      <w:r>
        <w:br/>
        <w:t>la “Galaxy” di appartenenza</w:t>
      </w:r>
      <w:r>
        <w:br/>
        <w:t>e i file droppati da esso. Per</w:t>
      </w:r>
      <w:r>
        <w:br/>
        <w:t>valutare se si tratta di Dropper/Downloader o RAT (Remote Access Trojan) C2.</w:t>
      </w:r>
      <w:r w:rsidR="00901810">
        <w:br/>
      </w:r>
      <w:r w:rsidR="00901810">
        <w:br/>
      </w:r>
      <w:r w:rsidR="00901810">
        <w:br/>
      </w:r>
    </w:p>
    <w:p w14:paraId="0242C050" w14:textId="549DC576" w:rsidR="00754DC5" w:rsidRDefault="00754DC5" w:rsidP="00901810"/>
    <w:p w14:paraId="7951287F" w14:textId="3489B71F" w:rsidR="00754DC5" w:rsidRDefault="00754DC5" w:rsidP="00901810">
      <w:r>
        <w:rPr>
          <w:noProof/>
        </w:rPr>
        <w:lastRenderedPageBreak/>
        <w:drawing>
          <wp:anchor distT="0" distB="0" distL="114300" distR="114300" simplePos="0" relativeHeight="251704320" behindDoc="0" locked="0" layoutInCell="1" allowOverlap="1" wp14:anchorId="7AA8A4C3" wp14:editId="0ABB7217">
            <wp:simplePos x="0" y="0"/>
            <wp:positionH relativeFrom="column">
              <wp:posOffset>1465776</wp:posOffset>
            </wp:positionH>
            <wp:positionV relativeFrom="paragraph">
              <wp:posOffset>1583691</wp:posOffset>
            </wp:positionV>
            <wp:extent cx="5194739" cy="3657600"/>
            <wp:effectExtent l="0" t="0" r="6350" b="0"/>
            <wp:wrapNone/>
            <wp:docPr id="1647853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98648" cy="36603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5344" behindDoc="0" locked="0" layoutInCell="1" allowOverlap="1" wp14:anchorId="2DE2987A" wp14:editId="686B9224">
            <wp:simplePos x="0" y="0"/>
            <wp:positionH relativeFrom="column">
              <wp:posOffset>2136140</wp:posOffset>
            </wp:positionH>
            <wp:positionV relativeFrom="paragraph">
              <wp:posOffset>5384165</wp:posOffset>
            </wp:positionV>
            <wp:extent cx="4524375" cy="2867025"/>
            <wp:effectExtent l="0" t="0" r="9525" b="9525"/>
            <wp:wrapNone/>
            <wp:docPr id="21419835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24375" cy="2867025"/>
                    </a:xfrm>
                    <a:prstGeom prst="rect">
                      <a:avLst/>
                    </a:prstGeom>
                    <a:noFill/>
                    <a:ln>
                      <a:noFill/>
                    </a:ln>
                  </pic:spPr>
                </pic:pic>
              </a:graphicData>
            </a:graphic>
          </wp:anchor>
        </w:drawing>
      </w:r>
      <w:r>
        <w:rPr>
          <w:noProof/>
        </w:rPr>
        <w:drawing>
          <wp:anchor distT="0" distB="0" distL="114300" distR="114300" simplePos="0" relativeHeight="251703296" behindDoc="0" locked="0" layoutInCell="1" allowOverlap="1" wp14:anchorId="1B7785D0" wp14:editId="0C4A7848">
            <wp:simplePos x="0" y="0"/>
            <wp:positionH relativeFrom="margin">
              <wp:posOffset>1198245</wp:posOffset>
            </wp:positionH>
            <wp:positionV relativeFrom="paragraph">
              <wp:posOffset>-6985</wp:posOffset>
            </wp:positionV>
            <wp:extent cx="5429250" cy="1515745"/>
            <wp:effectExtent l="0" t="0" r="0" b="8255"/>
            <wp:wrapNone/>
            <wp:docPr id="130378448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29250" cy="1515745"/>
                    </a:xfrm>
                    <a:prstGeom prst="rect">
                      <a:avLst/>
                    </a:prstGeom>
                    <a:noFill/>
                    <a:ln>
                      <a:noFill/>
                    </a:ln>
                  </pic:spPr>
                </pic:pic>
              </a:graphicData>
            </a:graphic>
            <wp14:sizeRelH relativeFrom="margin">
              <wp14:pctWidth>0</wp14:pctWidth>
            </wp14:sizeRelH>
            <wp14:sizeRelV relativeFrom="margin">
              <wp14:pctHeight>0</wp14:pctHeight>
            </wp14:sizeRelV>
          </wp:anchor>
        </w:drawing>
      </w:r>
      <w:r>
        <w:t>Vediamo che</w:t>
      </w:r>
      <w:r>
        <w:br/>
        <w:t>si tratta di una</w:t>
      </w:r>
      <w:r>
        <w:br/>
        <w:t>“galassia” di</w:t>
      </w:r>
      <w:r>
        <w:br/>
        <w:t xml:space="preserve">6 domains, </w:t>
      </w:r>
      <w:r>
        <w:br/>
        <w:t xml:space="preserve">molti privi di </w:t>
      </w:r>
      <w:r>
        <w:br/>
        <w:t>IP direttamente</w:t>
      </w:r>
      <w:r>
        <w:br/>
        <w:t>correlato.</w:t>
      </w:r>
      <w:r>
        <w:br/>
        <w:t>che sembrano</w:t>
      </w:r>
      <w:r>
        <w:br/>
        <w:t>essere downloader</w:t>
      </w:r>
      <w:r>
        <w:br/>
        <w:t>di malware, vediamo</w:t>
      </w:r>
      <w:r>
        <w:br/>
        <w:t>tra questi anche</w:t>
      </w:r>
      <w:r>
        <w:br/>
        <w:t>“AdwareBooC.exe”</w:t>
      </w:r>
      <w:r>
        <w:br/>
        <w:t>teniamolo a mente.</w:t>
      </w:r>
      <w:r>
        <w:br/>
      </w:r>
      <w:r>
        <w:br/>
        <w:t>Nei file di referenza</w:t>
      </w:r>
      <w:r>
        <w:br/>
        <w:t>vediamo il nostro</w:t>
      </w:r>
      <w:r>
        <w:br/>
        <w:t>malware</w:t>
      </w:r>
      <w:r>
        <w:br/>
        <w:t>“AdwereCleaner.exe”</w:t>
      </w:r>
      <w:r>
        <w:br/>
        <w:t>insieme a molti altri</w:t>
      </w:r>
      <w:r>
        <w:br/>
        <w:t>software illeggittimi</w:t>
      </w:r>
      <w:r>
        <w:br/>
        <w:t>con molteplici flag da parte di</w:t>
      </w:r>
      <w:r>
        <w:br/>
        <w:t>AntiVirus e Security Vendors.</w:t>
      </w:r>
      <w:r>
        <w:br/>
      </w:r>
    </w:p>
    <w:p w14:paraId="7D8D341B" w14:textId="15C1F602" w:rsidR="00754DC5" w:rsidRDefault="00754DC5" w:rsidP="00901810">
      <w:r>
        <w:t>Abbiamo identificato il C2.</w:t>
      </w:r>
    </w:p>
    <w:p w14:paraId="327017A1" w14:textId="32A79FCA" w:rsidR="00754DC5" w:rsidRDefault="00754DC5" w:rsidP="00901810">
      <w:r>
        <w:t>Ora faremo invece un’analisi</w:t>
      </w:r>
      <w:r>
        <w:br/>
        <w:t>dinamica del malware</w:t>
      </w:r>
      <w:r>
        <w:br/>
        <w:t>payload AdwareBooC.exe”</w:t>
      </w:r>
      <w:r>
        <w:br/>
        <w:t>e un controllo di persistenza</w:t>
      </w:r>
      <w:r>
        <w:br/>
        <w:t>su filesystem/registry.</w:t>
      </w:r>
      <w:r>
        <w:br/>
      </w:r>
    </w:p>
    <w:p w14:paraId="05250FBB" w14:textId="2E388512" w:rsidR="00754DC5" w:rsidRDefault="00754DC5" w:rsidP="00901810">
      <w:pPr>
        <w:rPr>
          <w:i/>
          <w:iCs/>
        </w:rPr>
      </w:pPr>
      <w:r w:rsidRPr="00754DC5">
        <w:rPr>
          <w:i/>
          <w:iCs/>
        </w:rPr>
        <w:lastRenderedPageBreak/>
        <w:t>#non avevo suite di sysinternals installata, pensavo fosse inclusa con FlareVM, inoltre non avevo FLOSS per stringhe il che è stato abbastanza fastidioso ed un grande peccato da punto di vista di completezza dell’Analisi</w:t>
      </w:r>
    </w:p>
    <w:p w14:paraId="7AC7CA30" w14:textId="373AAE54" w:rsidR="00754DC5" w:rsidRDefault="0020300E" w:rsidP="00901810">
      <w:r>
        <w:rPr>
          <w:noProof/>
        </w:rPr>
        <w:drawing>
          <wp:anchor distT="0" distB="0" distL="114300" distR="114300" simplePos="0" relativeHeight="251708416" behindDoc="0" locked="0" layoutInCell="1" allowOverlap="1" wp14:anchorId="76646CC4" wp14:editId="7DBF424F">
            <wp:simplePos x="0" y="0"/>
            <wp:positionH relativeFrom="margin">
              <wp:align>left</wp:align>
            </wp:positionH>
            <wp:positionV relativeFrom="paragraph">
              <wp:posOffset>2896870</wp:posOffset>
            </wp:positionV>
            <wp:extent cx="6094505" cy="4772025"/>
            <wp:effectExtent l="0" t="0" r="1905" b="0"/>
            <wp:wrapNone/>
            <wp:docPr id="89765874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94505" cy="4772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7392" behindDoc="0" locked="0" layoutInCell="1" allowOverlap="1" wp14:anchorId="48C61B7D" wp14:editId="0D00BA40">
            <wp:simplePos x="0" y="0"/>
            <wp:positionH relativeFrom="margin">
              <wp:align>right</wp:align>
            </wp:positionH>
            <wp:positionV relativeFrom="paragraph">
              <wp:posOffset>896620</wp:posOffset>
            </wp:positionV>
            <wp:extent cx="6276975" cy="1562100"/>
            <wp:effectExtent l="0" t="0" r="9525" b="0"/>
            <wp:wrapNone/>
            <wp:docPr id="134675747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8">
                      <a:extLst>
                        <a:ext uri="{28A0092B-C50C-407E-A947-70E740481C1C}">
                          <a14:useLocalDpi xmlns:a14="http://schemas.microsoft.com/office/drawing/2010/main" val="0"/>
                        </a:ext>
                      </a:extLst>
                    </a:blip>
                    <a:srcRect t="8879" b="65576"/>
                    <a:stretch>
                      <a:fillRect/>
                    </a:stretch>
                  </pic:blipFill>
                  <pic:spPr bwMode="auto">
                    <a:xfrm>
                      <a:off x="0" y="0"/>
                      <a:ext cx="6276975" cy="1562100"/>
                    </a:xfrm>
                    <a:prstGeom prst="rect">
                      <a:avLst/>
                    </a:prstGeom>
                    <a:noFill/>
                    <a:ln>
                      <a:noFill/>
                    </a:ln>
                    <a:extLst>
                      <a:ext uri="{53640926-AAD7-44D8-BBD7-CCE9431645EC}">
                        <a14:shadowObscured xmlns:a14="http://schemas.microsoft.com/office/drawing/2010/main"/>
                      </a:ext>
                    </a:extLst>
                  </pic:spPr>
                </pic:pic>
              </a:graphicData>
            </a:graphic>
          </wp:anchor>
        </w:drawing>
      </w:r>
      <w:r w:rsidR="00754DC5">
        <w:rPr>
          <w:noProof/>
        </w:rPr>
        <w:drawing>
          <wp:anchor distT="0" distB="0" distL="114300" distR="114300" simplePos="0" relativeHeight="251706368" behindDoc="0" locked="0" layoutInCell="1" allowOverlap="1" wp14:anchorId="6F29E69A" wp14:editId="1C3C8E35">
            <wp:simplePos x="0" y="0"/>
            <wp:positionH relativeFrom="margin">
              <wp:posOffset>-1905</wp:posOffset>
            </wp:positionH>
            <wp:positionV relativeFrom="paragraph">
              <wp:posOffset>753744</wp:posOffset>
            </wp:positionV>
            <wp:extent cx="6162675" cy="161925"/>
            <wp:effectExtent l="0" t="0" r="9525" b="9525"/>
            <wp:wrapNone/>
            <wp:docPr id="8769629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48">
                      <a:extLst>
                        <a:ext uri="{28A0092B-C50C-407E-A947-70E740481C1C}">
                          <a14:useLocalDpi xmlns:a14="http://schemas.microsoft.com/office/drawing/2010/main" val="0"/>
                        </a:ext>
                      </a:extLst>
                    </a:blip>
                    <a:srcRect l="1821" t="89720" b="7632"/>
                    <a:stretch>
                      <a:fillRect/>
                    </a:stretch>
                  </pic:blipFill>
                  <pic:spPr bwMode="auto">
                    <a:xfrm>
                      <a:off x="0" y="0"/>
                      <a:ext cx="616267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4DC5">
        <w:t>Utilizzando ProcWatch vedo come 6AdwCleaner.exe si è andato a scrivere su C:\Appdata\Users\vboxuser\AppData\Local come è usuale fare da parte di malware per persistenza o evasione.</w:t>
      </w:r>
      <w:r>
        <w:br/>
      </w:r>
      <w:r>
        <w:br/>
      </w:r>
      <w:r>
        <w:br/>
      </w:r>
      <w:r>
        <w:br/>
      </w:r>
      <w:r>
        <w:br/>
      </w:r>
      <w:r>
        <w:br/>
      </w:r>
      <w:r>
        <w:br/>
      </w:r>
      <w:r>
        <w:br/>
        <w:t xml:space="preserve">Ora sappiamo dove si trova. Possiamo fare analisi dinamica. </w:t>
      </w:r>
    </w:p>
    <w:p w14:paraId="2BED679A" w14:textId="7E5C5520" w:rsidR="0020300E" w:rsidRDefault="0020300E" w:rsidP="00901810"/>
    <w:p w14:paraId="261AA49A" w14:textId="1E13C9DF" w:rsidR="0020300E" w:rsidRDefault="0020300E" w:rsidP="00901810"/>
    <w:p w14:paraId="39E4218D" w14:textId="74FB1FFA" w:rsidR="0020300E" w:rsidRDefault="0020300E" w:rsidP="00901810"/>
    <w:p w14:paraId="01832B39" w14:textId="77777777" w:rsidR="0020300E" w:rsidRDefault="0020300E" w:rsidP="00901810"/>
    <w:p w14:paraId="318ACA7A" w14:textId="77777777" w:rsidR="0020300E" w:rsidRDefault="0020300E" w:rsidP="00901810"/>
    <w:p w14:paraId="265C8815" w14:textId="2BD463CA" w:rsidR="0020300E" w:rsidRDefault="0020300E" w:rsidP="00901810"/>
    <w:p w14:paraId="35321B36" w14:textId="5BB07E00" w:rsidR="0020300E" w:rsidRDefault="0020300E" w:rsidP="00901810"/>
    <w:p w14:paraId="7610AB4D" w14:textId="4989DF42" w:rsidR="0020300E" w:rsidRDefault="0020300E" w:rsidP="00901810"/>
    <w:p w14:paraId="2BB56D34" w14:textId="2901BF8A" w:rsidR="0020300E" w:rsidRDefault="0020300E" w:rsidP="00901810"/>
    <w:p w14:paraId="7DA9F5D2" w14:textId="6808E5A6" w:rsidR="0020300E" w:rsidRDefault="0020300E" w:rsidP="0020300E">
      <w:pPr>
        <w:pStyle w:val="Heading3"/>
        <w:rPr>
          <w:noProof/>
        </w:rPr>
      </w:pPr>
      <w:r>
        <w:rPr>
          <w:noProof/>
        </w:rPr>
        <w:lastRenderedPageBreak/>
        <w:t>Analisi dinamica di 6AdwCleaner.exe (AdwareBooC.exe)</w:t>
      </w:r>
    </w:p>
    <w:p w14:paraId="40D5173D" w14:textId="7A99C93A" w:rsidR="0020300E" w:rsidRDefault="0020300E" w:rsidP="0020300E">
      <w:r w:rsidRPr="0020300E">
        <w:rPr>
          <w:b/>
          <w:bCs/>
          <w:noProof/>
        </w:rPr>
        <w:drawing>
          <wp:anchor distT="0" distB="0" distL="114300" distR="114300" simplePos="0" relativeHeight="251711488" behindDoc="0" locked="0" layoutInCell="1" allowOverlap="1" wp14:anchorId="3DA48C3F" wp14:editId="51724A49">
            <wp:simplePos x="0" y="0"/>
            <wp:positionH relativeFrom="margin">
              <wp:align>center</wp:align>
            </wp:positionH>
            <wp:positionV relativeFrom="paragraph">
              <wp:posOffset>5272405</wp:posOffset>
            </wp:positionV>
            <wp:extent cx="7017736" cy="1714500"/>
            <wp:effectExtent l="0" t="0" r="0" b="0"/>
            <wp:wrapNone/>
            <wp:docPr id="173216944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017736"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300E">
        <w:rPr>
          <w:b/>
          <w:bCs/>
          <w:noProof/>
        </w:rPr>
        <w:drawing>
          <wp:anchor distT="0" distB="0" distL="114300" distR="114300" simplePos="0" relativeHeight="251710464" behindDoc="0" locked="0" layoutInCell="1" allowOverlap="1" wp14:anchorId="6ACFFEAC" wp14:editId="7437B12D">
            <wp:simplePos x="0" y="0"/>
            <wp:positionH relativeFrom="margin">
              <wp:align>center</wp:align>
            </wp:positionH>
            <wp:positionV relativeFrom="paragraph">
              <wp:posOffset>1681480</wp:posOffset>
            </wp:positionV>
            <wp:extent cx="6695440" cy="3048000"/>
            <wp:effectExtent l="0" t="0" r="0" b="0"/>
            <wp:wrapNone/>
            <wp:docPr id="152896259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95440"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300E">
        <w:rPr>
          <w:b/>
          <w:bCs/>
          <w:noProof/>
        </w:rPr>
        <w:drawing>
          <wp:anchor distT="0" distB="0" distL="114300" distR="114300" simplePos="0" relativeHeight="251709440" behindDoc="0" locked="0" layoutInCell="1" allowOverlap="1" wp14:anchorId="788A121F" wp14:editId="7E121C14">
            <wp:simplePos x="0" y="0"/>
            <wp:positionH relativeFrom="margin">
              <wp:align>center</wp:align>
            </wp:positionH>
            <wp:positionV relativeFrom="paragraph">
              <wp:posOffset>557530</wp:posOffset>
            </wp:positionV>
            <wp:extent cx="6759015" cy="1047750"/>
            <wp:effectExtent l="0" t="0" r="3810" b="0"/>
            <wp:wrapNone/>
            <wp:docPr id="13125854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59015"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300E">
        <w:rPr>
          <w:b/>
          <w:bCs/>
        </w:rPr>
        <w:t>HASH + VirusTotal</w:t>
      </w:r>
      <w:r w:rsidRPr="0020300E">
        <w:t>: Hash appare con un al</w:t>
      </w:r>
      <w:r>
        <w:t>tro nome, AdwareBooC.exe, marcato come Trojan Generico.</w:t>
      </w:r>
      <w:r>
        <w:br/>
      </w:r>
      <w:r>
        <w:br/>
      </w:r>
      <w:r>
        <w:br/>
      </w:r>
      <w:r>
        <w:br/>
      </w:r>
      <w:r>
        <w:br/>
      </w:r>
      <w:r>
        <w:br/>
      </w:r>
      <w:r>
        <w:br/>
      </w:r>
      <w:r>
        <w:br/>
      </w:r>
      <w:r>
        <w:br/>
      </w:r>
      <w:r>
        <w:br/>
      </w:r>
      <w:r>
        <w:br/>
      </w:r>
      <w:r>
        <w:br/>
      </w:r>
      <w:r>
        <w:br/>
      </w:r>
      <w:r>
        <w:br/>
      </w:r>
      <w:r>
        <w:br/>
      </w:r>
      <w:r>
        <w:br/>
      </w:r>
      <w:r>
        <w:br/>
        <w:t>Ecco i nostri C2 come avevamo anche visto da DNS query. Possiamo perfino vedere gli URL dove il payload viene successivamente scaricato. Si tratta allora di downloader.</w:t>
      </w:r>
    </w:p>
    <w:p w14:paraId="07635134" w14:textId="77777777" w:rsidR="0020300E" w:rsidRDefault="0020300E" w:rsidP="0020300E"/>
    <w:p w14:paraId="0DFC44D0" w14:textId="77777777" w:rsidR="0020300E" w:rsidRDefault="0020300E" w:rsidP="0020300E"/>
    <w:p w14:paraId="70D9A9C3" w14:textId="77777777" w:rsidR="0020300E" w:rsidRDefault="0020300E" w:rsidP="0020300E"/>
    <w:p w14:paraId="3712F8AD" w14:textId="6574706C" w:rsidR="0020300E" w:rsidRDefault="0020300E" w:rsidP="0020300E"/>
    <w:p w14:paraId="7580275E" w14:textId="129DCF9B" w:rsidR="0020300E" w:rsidRDefault="0020300E" w:rsidP="0020300E">
      <w:r>
        <w:t>Continuiamo…</w:t>
      </w:r>
    </w:p>
    <w:p w14:paraId="6063E4EC" w14:textId="77777777" w:rsidR="0020300E" w:rsidRDefault="0020300E" w:rsidP="0020300E"/>
    <w:p w14:paraId="30A0B4E6" w14:textId="26B87989" w:rsidR="0020300E" w:rsidRDefault="0020300E" w:rsidP="0020300E">
      <w:r>
        <w:rPr>
          <w:noProof/>
        </w:rPr>
        <w:lastRenderedPageBreak/>
        <w:drawing>
          <wp:anchor distT="0" distB="0" distL="114300" distR="114300" simplePos="0" relativeHeight="251718656" behindDoc="0" locked="0" layoutInCell="1" allowOverlap="1" wp14:anchorId="5C51B5A2" wp14:editId="0E1B4E38">
            <wp:simplePos x="0" y="0"/>
            <wp:positionH relativeFrom="margin">
              <wp:align>right</wp:align>
            </wp:positionH>
            <wp:positionV relativeFrom="paragraph">
              <wp:posOffset>5481320</wp:posOffset>
            </wp:positionV>
            <wp:extent cx="6276975" cy="1314450"/>
            <wp:effectExtent l="0" t="0" r="9525" b="0"/>
            <wp:wrapNone/>
            <wp:docPr id="148198412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76975" cy="1314450"/>
                    </a:xfrm>
                    <a:prstGeom prst="rect">
                      <a:avLst/>
                    </a:prstGeom>
                    <a:noFill/>
                    <a:ln>
                      <a:noFill/>
                    </a:ln>
                  </pic:spPr>
                </pic:pic>
              </a:graphicData>
            </a:graphic>
          </wp:anchor>
        </w:drawing>
      </w:r>
      <w:r>
        <w:rPr>
          <w:noProof/>
        </w:rPr>
        <w:drawing>
          <wp:anchor distT="0" distB="0" distL="114300" distR="114300" simplePos="0" relativeHeight="251717632" behindDoc="0" locked="0" layoutInCell="1" allowOverlap="1" wp14:anchorId="718FA55C" wp14:editId="2C5CC348">
            <wp:simplePos x="0" y="0"/>
            <wp:positionH relativeFrom="column">
              <wp:posOffset>2626995</wp:posOffset>
            </wp:positionH>
            <wp:positionV relativeFrom="paragraph">
              <wp:posOffset>3627120</wp:posOffset>
            </wp:positionV>
            <wp:extent cx="2669540" cy="221233"/>
            <wp:effectExtent l="0" t="0" r="0" b="7620"/>
            <wp:wrapNone/>
            <wp:docPr id="192021085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53">
                      <a:extLst>
                        <a:ext uri="{28A0092B-C50C-407E-A947-70E740481C1C}">
                          <a14:useLocalDpi xmlns:a14="http://schemas.microsoft.com/office/drawing/2010/main" val="0"/>
                        </a:ext>
                      </a:extLst>
                    </a:blip>
                    <a:srcRect t="43548" r="72534" b="44355"/>
                    <a:stretch>
                      <a:fillRect/>
                    </a:stretch>
                  </pic:blipFill>
                  <pic:spPr bwMode="auto">
                    <a:xfrm>
                      <a:off x="0" y="0"/>
                      <a:ext cx="2669540" cy="2212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5584" behindDoc="0" locked="0" layoutInCell="1" allowOverlap="1" wp14:anchorId="7EF02FDB" wp14:editId="7D42910A">
            <wp:simplePos x="0" y="0"/>
            <wp:positionH relativeFrom="column">
              <wp:posOffset>2255520</wp:posOffset>
            </wp:positionH>
            <wp:positionV relativeFrom="paragraph">
              <wp:posOffset>4298315</wp:posOffset>
            </wp:positionV>
            <wp:extent cx="3943350" cy="200025"/>
            <wp:effectExtent l="0" t="0" r="0" b="9525"/>
            <wp:wrapNone/>
            <wp:docPr id="5589204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54">
                      <a:extLst>
                        <a:ext uri="{28A0092B-C50C-407E-A947-70E740481C1C}">
                          <a14:useLocalDpi xmlns:a14="http://schemas.microsoft.com/office/drawing/2010/main" val="0"/>
                        </a:ext>
                      </a:extLst>
                    </a:blip>
                    <a:srcRect t="89005"/>
                    <a:stretch>
                      <a:fillRect/>
                    </a:stretch>
                  </pic:blipFill>
                  <pic:spPr bwMode="auto">
                    <a:xfrm>
                      <a:off x="0" y="0"/>
                      <a:ext cx="3943350" cy="2000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714560" behindDoc="0" locked="0" layoutInCell="1" allowOverlap="1" wp14:anchorId="2E2FD278" wp14:editId="5595E42E">
            <wp:simplePos x="0" y="0"/>
            <wp:positionH relativeFrom="margin">
              <wp:posOffset>2244725</wp:posOffset>
            </wp:positionH>
            <wp:positionV relativeFrom="paragraph">
              <wp:posOffset>4079240</wp:posOffset>
            </wp:positionV>
            <wp:extent cx="3943350" cy="190500"/>
            <wp:effectExtent l="0" t="0" r="0" b="0"/>
            <wp:wrapNone/>
            <wp:docPr id="19810774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54">
                      <a:extLst>
                        <a:ext uri="{28A0092B-C50C-407E-A947-70E740481C1C}">
                          <a14:useLocalDpi xmlns:a14="http://schemas.microsoft.com/office/drawing/2010/main" val="0"/>
                        </a:ext>
                      </a:extLst>
                    </a:blip>
                    <a:srcRect t="10471" b="79057"/>
                    <a:stretch>
                      <a:fillRect/>
                    </a:stretch>
                  </pic:blipFill>
                  <pic:spPr bwMode="auto">
                    <a:xfrm>
                      <a:off x="0" y="0"/>
                      <a:ext cx="3943350" cy="190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713536" behindDoc="0" locked="0" layoutInCell="1" allowOverlap="1" wp14:anchorId="095B91F4" wp14:editId="752DC507">
            <wp:simplePos x="0" y="0"/>
            <wp:positionH relativeFrom="margin">
              <wp:align>right</wp:align>
            </wp:positionH>
            <wp:positionV relativeFrom="paragraph">
              <wp:posOffset>3850640</wp:posOffset>
            </wp:positionV>
            <wp:extent cx="4031343" cy="209550"/>
            <wp:effectExtent l="0" t="0" r="7620" b="0"/>
            <wp:wrapNone/>
            <wp:docPr id="186061302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55">
                      <a:extLst>
                        <a:ext uri="{28A0092B-C50C-407E-A947-70E740481C1C}">
                          <a14:useLocalDpi xmlns:a14="http://schemas.microsoft.com/office/drawing/2010/main" val="0"/>
                        </a:ext>
                      </a:extLst>
                    </a:blip>
                    <a:srcRect l="38695" t="77895"/>
                    <a:stretch>
                      <a:fillRect/>
                    </a:stretch>
                  </pic:blipFill>
                  <pic:spPr bwMode="auto">
                    <a:xfrm>
                      <a:off x="0" y="0"/>
                      <a:ext cx="4031343" cy="209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6608" behindDoc="0" locked="0" layoutInCell="1" allowOverlap="1" wp14:anchorId="364B39DD" wp14:editId="54E66CF5">
            <wp:simplePos x="0" y="0"/>
            <wp:positionH relativeFrom="margin">
              <wp:posOffset>1445895</wp:posOffset>
            </wp:positionH>
            <wp:positionV relativeFrom="paragraph">
              <wp:posOffset>3602990</wp:posOffset>
            </wp:positionV>
            <wp:extent cx="2495550" cy="238165"/>
            <wp:effectExtent l="0" t="0" r="0" b="9525"/>
            <wp:wrapNone/>
            <wp:docPr id="127315866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55">
                      <a:extLst>
                        <a:ext uri="{28A0092B-C50C-407E-A947-70E740481C1C}">
                          <a14:useLocalDpi xmlns:a14="http://schemas.microsoft.com/office/drawing/2010/main" val="0"/>
                        </a:ext>
                      </a:extLst>
                    </a:blip>
                    <a:srcRect r="63429" b="75789"/>
                    <a:stretch>
                      <a:fillRect/>
                    </a:stretch>
                  </pic:blipFill>
                  <pic:spPr bwMode="auto">
                    <a:xfrm>
                      <a:off x="0" y="0"/>
                      <a:ext cx="2495550" cy="238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0" locked="0" layoutInCell="1" allowOverlap="1" wp14:anchorId="0EA0C7A0" wp14:editId="544F2713">
            <wp:simplePos x="0" y="0"/>
            <wp:positionH relativeFrom="margin">
              <wp:align>right</wp:align>
            </wp:positionH>
            <wp:positionV relativeFrom="paragraph">
              <wp:posOffset>764540</wp:posOffset>
            </wp:positionV>
            <wp:extent cx="4877074" cy="3086100"/>
            <wp:effectExtent l="0" t="0" r="0" b="0"/>
            <wp:wrapNone/>
            <wp:docPr id="143601550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77074"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300E">
        <w:rPr>
          <w:b/>
          <w:bCs/>
        </w:rPr>
        <w:t xml:space="preserve">Detect-it-Easy: </w:t>
      </w:r>
      <w:r w:rsidRPr="0020300E">
        <w:t>Veloce controllo per compressione/impacch</w:t>
      </w:r>
      <w:r>
        <w:t>ettamento, linguaggio di programmazione, etc. Anche in questo caso risulta compresso con alta entropia su Section[0] (.text la parte del codice eseguibile della PE).</w:t>
      </w:r>
      <w:r>
        <w:br/>
      </w:r>
      <w:r>
        <w:br/>
      </w:r>
      <w:r w:rsidRPr="0020300E">
        <w:rPr>
          <w:b/>
          <w:bCs/>
        </w:rPr>
        <w:t xml:space="preserve">PEStudio: </w:t>
      </w:r>
      <w:r>
        <w:t>ora</w:t>
      </w:r>
      <w:r>
        <w:br/>
        <w:t>continuiamo con i</w:t>
      </w:r>
      <w:r>
        <w:br/>
        <w:t>nostri controlli su</w:t>
      </w:r>
      <w:r>
        <w:br/>
        <w:t>PEStudio, vedo</w:t>
      </w:r>
      <w:r>
        <w:br/>
        <w:t>da imports</w:t>
      </w:r>
      <w:r>
        <w:br/>
        <w:t xml:space="preserve">solo 3 flags che </w:t>
      </w:r>
      <w:r>
        <w:br/>
        <w:t>sono chiaramente</w:t>
      </w:r>
      <w:r>
        <w:br/>
        <w:t>note e dichiarate.</w:t>
      </w:r>
      <w:r>
        <w:br/>
        <w:t>Navigate per</w:t>
      </w:r>
      <w:r>
        <w:br/>
        <w:t>raggiungere</w:t>
      </w:r>
      <w:r>
        <w:br/>
        <w:t>payload su browser,</w:t>
      </w:r>
      <w:r>
        <w:br/>
        <w:t>WriteAllText per</w:t>
      </w:r>
      <w:r>
        <w:br/>
        <w:t>scriverlo e Run eseguirlo.</w:t>
      </w:r>
      <w:r>
        <w:br/>
        <w:t>Certificato scaduto.</w:t>
      </w:r>
      <w:r>
        <w:br/>
        <w:t>Le stringhe sono interessanti, contengono URL del C2 e di chiaro drop di payload su Host vittima sempre su dominio vikingwebscanner. Conosciamo ora bene il funzionamento dei due PE malware.</w:t>
      </w:r>
    </w:p>
    <w:p w14:paraId="4A7CDA57" w14:textId="1E52C444" w:rsidR="0020300E" w:rsidRDefault="006E7063" w:rsidP="0020300E">
      <w:r>
        <w:rPr>
          <w:noProof/>
        </w:rPr>
        <w:drawing>
          <wp:anchor distT="0" distB="0" distL="114300" distR="114300" simplePos="0" relativeHeight="251719680" behindDoc="0" locked="0" layoutInCell="1" allowOverlap="1" wp14:anchorId="50CDAFBA" wp14:editId="054F6EFC">
            <wp:simplePos x="0" y="0"/>
            <wp:positionH relativeFrom="column">
              <wp:posOffset>2941320</wp:posOffset>
            </wp:positionH>
            <wp:positionV relativeFrom="paragraph">
              <wp:posOffset>2642235</wp:posOffset>
            </wp:positionV>
            <wp:extent cx="3381916" cy="256540"/>
            <wp:effectExtent l="0" t="0" r="9525" b="0"/>
            <wp:wrapNone/>
            <wp:docPr id="119497733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7">
                      <a:extLst>
                        <a:ext uri="{28A0092B-C50C-407E-A947-70E740481C1C}">
                          <a14:useLocalDpi xmlns:a14="http://schemas.microsoft.com/office/drawing/2010/main" val="0"/>
                        </a:ext>
                      </a:extLst>
                    </a:blip>
                    <a:srcRect l="2955" t="78383" r="76471" b="18211"/>
                    <a:stretch>
                      <a:fillRect/>
                    </a:stretch>
                  </pic:blipFill>
                  <pic:spPr bwMode="auto">
                    <a:xfrm>
                      <a:off x="0" y="0"/>
                      <a:ext cx="3389771" cy="2571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300E" w:rsidRPr="006E7063">
        <w:br/>
      </w:r>
      <w:r w:rsidR="0020300E" w:rsidRPr="006E7063">
        <w:br/>
      </w:r>
      <w:r w:rsidR="0020300E" w:rsidRPr="006E7063">
        <w:br/>
      </w:r>
      <w:r w:rsidR="0020300E" w:rsidRPr="006E7063">
        <w:br/>
      </w:r>
      <w:r w:rsidR="0020300E" w:rsidRPr="006E7063">
        <w:br/>
        <w:t xml:space="preserve">AdwereCleaner.exe: </w:t>
      </w:r>
      <w:r w:rsidRPr="006E7063">
        <w:t xml:space="preserve">Trojan.FakeAV, </w:t>
      </w:r>
      <w:r w:rsidR="0020300E" w:rsidRPr="006E7063">
        <w:t>Dropper</w:t>
      </w:r>
      <w:r w:rsidRPr="006E7063">
        <w:t xml:space="preserve"> of 6AdwCleaner.exe, crea persistenza in registro/servizi per 6AdwCleaner.exe, Fingerprints vi</w:t>
      </w:r>
      <w:r>
        <w:t>ttima</w:t>
      </w:r>
      <w:r w:rsidRPr="006E7063">
        <w:t xml:space="preserve">, </w:t>
      </w:r>
      <w:r>
        <w:t>tenta</w:t>
      </w:r>
      <w:r w:rsidRPr="006E7063">
        <w:t xml:space="preserve"> Priv. Escalation per disabilitare security features, enumerazione interna.</w:t>
      </w:r>
      <w:r w:rsidRPr="006E7063">
        <w:br/>
        <w:t>6AdwCleaner.exe: Trojan.Service, Dropper of payload from C2, persistente in registro e nascosto in cartelle speciali (%AppData%\%Local%).</w:t>
      </w:r>
      <w:r>
        <w:br/>
        <w:t>Risulta inoltre da FileDesc. il vero nome.</w:t>
      </w:r>
    </w:p>
    <w:p w14:paraId="7DC9EFEE" w14:textId="4EEDCF54" w:rsidR="006E7063" w:rsidRDefault="006E7063" w:rsidP="006E7063">
      <w:pPr>
        <w:pStyle w:val="Heading3"/>
      </w:pPr>
      <w:r>
        <w:rPr>
          <w:noProof/>
        </w:rPr>
        <w:lastRenderedPageBreak/>
        <w:drawing>
          <wp:anchor distT="0" distB="0" distL="114300" distR="114300" simplePos="0" relativeHeight="251720704" behindDoc="0" locked="0" layoutInCell="1" allowOverlap="1" wp14:anchorId="0B280200" wp14:editId="11094C7A">
            <wp:simplePos x="0" y="0"/>
            <wp:positionH relativeFrom="column">
              <wp:posOffset>3884295</wp:posOffset>
            </wp:positionH>
            <wp:positionV relativeFrom="paragraph">
              <wp:posOffset>116840</wp:posOffset>
            </wp:positionV>
            <wp:extent cx="2714625" cy="2762250"/>
            <wp:effectExtent l="0" t="0" r="9525" b="0"/>
            <wp:wrapNone/>
            <wp:docPr id="8950258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14625" cy="2762250"/>
                    </a:xfrm>
                    <a:prstGeom prst="rect">
                      <a:avLst/>
                    </a:prstGeom>
                    <a:noFill/>
                    <a:ln>
                      <a:noFill/>
                    </a:ln>
                  </pic:spPr>
                </pic:pic>
              </a:graphicData>
            </a:graphic>
          </wp:anchor>
        </w:drawing>
      </w:r>
      <w:r>
        <w:t>Modifiche su registro:</w:t>
      </w:r>
    </w:p>
    <w:p w14:paraId="19C3F067" w14:textId="41060384" w:rsidR="006E7063" w:rsidRPr="006E7063" w:rsidRDefault="006E7063" w:rsidP="006E7063">
      <w:r>
        <w:rPr>
          <w:noProof/>
        </w:rPr>
        <w:drawing>
          <wp:anchor distT="0" distB="0" distL="114300" distR="114300" simplePos="0" relativeHeight="251721728" behindDoc="0" locked="0" layoutInCell="1" allowOverlap="1" wp14:anchorId="6D6305ED" wp14:editId="4E28A04B">
            <wp:simplePos x="0" y="0"/>
            <wp:positionH relativeFrom="margin">
              <wp:posOffset>-382905</wp:posOffset>
            </wp:positionH>
            <wp:positionV relativeFrom="paragraph">
              <wp:posOffset>1281430</wp:posOffset>
            </wp:positionV>
            <wp:extent cx="4218214" cy="2619375"/>
            <wp:effectExtent l="0" t="0" r="0" b="0"/>
            <wp:wrapThrough wrapText="bothSides">
              <wp:wrapPolygon edited="0">
                <wp:start x="0" y="0"/>
                <wp:lineTo x="0" y="21364"/>
                <wp:lineTo x="21463" y="21364"/>
                <wp:lineTo x="21463" y="0"/>
                <wp:lineTo x="0" y="0"/>
              </wp:wrapPolygon>
            </wp:wrapThrough>
            <wp:docPr id="19391405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18214"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r>
        <w:t>Prendo il secondo snapshot di registro dopo un po' di</w:t>
      </w:r>
      <w:r>
        <w:br/>
        <w:t>tempo per lasciare al malware di finire i suoi tentativi</w:t>
      </w:r>
      <w:r>
        <w:br/>
        <w:t>di persistenza/comunicazione/enumerazione/etc…</w:t>
      </w:r>
      <w:r>
        <w:br/>
        <w:t>Ora posso andare a comparare il campione iniziale</w:t>
      </w:r>
      <w:r>
        <w:br/>
        <w:t>con quest’ultimo per modifiche su registro.</w:t>
      </w:r>
      <w:r>
        <w:br/>
      </w:r>
    </w:p>
    <w:p w14:paraId="786C9085" w14:textId="34CD9C31" w:rsidR="006E7063" w:rsidRPr="006E7063" w:rsidRDefault="006E7063" w:rsidP="006E7063"/>
    <w:p w14:paraId="27AF7EA6" w14:textId="2F6556C6" w:rsidR="00C534A4" w:rsidRDefault="00C534A4" w:rsidP="0020300E">
      <w:r>
        <w:rPr>
          <w:noProof/>
        </w:rPr>
        <w:drawing>
          <wp:anchor distT="0" distB="0" distL="114300" distR="114300" simplePos="0" relativeHeight="251724800" behindDoc="0" locked="0" layoutInCell="1" allowOverlap="1" wp14:anchorId="7484F7AE" wp14:editId="40263721">
            <wp:simplePos x="0" y="0"/>
            <wp:positionH relativeFrom="margin">
              <wp:posOffset>2207895</wp:posOffset>
            </wp:positionH>
            <wp:positionV relativeFrom="paragraph">
              <wp:posOffset>4740400</wp:posOffset>
            </wp:positionV>
            <wp:extent cx="4581320" cy="1334770"/>
            <wp:effectExtent l="0" t="0" r="0" b="0"/>
            <wp:wrapNone/>
            <wp:docPr id="122401344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81320" cy="1334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3776" behindDoc="0" locked="0" layoutInCell="1" allowOverlap="1" wp14:anchorId="65102402" wp14:editId="57D97823">
            <wp:simplePos x="0" y="0"/>
            <wp:positionH relativeFrom="column">
              <wp:posOffset>2287270</wp:posOffset>
            </wp:positionH>
            <wp:positionV relativeFrom="paragraph">
              <wp:posOffset>3728720</wp:posOffset>
            </wp:positionV>
            <wp:extent cx="4448175" cy="992393"/>
            <wp:effectExtent l="0" t="0" r="0" b="0"/>
            <wp:wrapNone/>
            <wp:docPr id="205320995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48175" cy="99239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2752" behindDoc="0" locked="0" layoutInCell="1" allowOverlap="1" wp14:anchorId="360F3452" wp14:editId="053A9A94">
            <wp:simplePos x="0" y="0"/>
            <wp:positionH relativeFrom="margin">
              <wp:posOffset>2280285</wp:posOffset>
            </wp:positionH>
            <wp:positionV relativeFrom="paragraph">
              <wp:posOffset>2578100</wp:posOffset>
            </wp:positionV>
            <wp:extent cx="4476750" cy="1181100"/>
            <wp:effectExtent l="0" t="0" r="0" b="0"/>
            <wp:wrapNone/>
            <wp:docPr id="7247470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76750" cy="1181100"/>
                    </a:xfrm>
                    <a:prstGeom prst="rect">
                      <a:avLst/>
                    </a:prstGeom>
                    <a:noFill/>
                    <a:ln>
                      <a:noFill/>
                    </a:ln>
                  </pic:spPr>
                </pic:pic>
              </a:graphicData>
            </a:graphic>
          </wp:anchor>
        </w:drawing>
      </w:r>
      <w:r w:rsidR="006E7063">
        <w:tab/>
      </w:r>
      <w:r w:rsidR="006E7063">
        <w:tab/>
      </w:r>
      <w:r w:rsidR="006E7063">
        <w:tab/>
      </w:r>
      <w:r w:rsidR="006E7063">
        <w:tab/>
      </w:r>
      <w:r w:rsidR="006E7063">
        <w:tab/>
      </w:r>
      <w:r w:rsidR="006E7063">
        <w:br/>
        <w:t>Chiaramente ha completamente modificato il registro, 4 chiavi rimosse, 177 aggiunte, 7 valori rimossi, 702 aggiunti, 176 modificati, 1066 cambiamenti totali. Ha completamente compromesso il nostro sistema. Vado a controllare da Task Manager i servizi in ascolto/attivi o quelli di avvio per vedere comuni segni di persistenza malware (sysinternals suite con Autoruns, ProcExp e ProcMon non presenti su sandbox sfortunatamente o avrei preso log).</w:t>
      </w:r>
      <w:r w:rsidR="006E7063">
        <w:br/>
        <w:t>6AdwCleaner.exe con PID 4888</w:t>
      </w:r>
      <w:r w:rsidR="006E7063">
        <w:br/>
        <w:t xml:space="preserve">sta ancora in ascolto per </w:t>
      </w:r>
      <w:r w:rsidR="006E7063">
        <w:br/>
        <w:t>DNS</w:t>
      </w:r>
      <w:r>
        <w:t xml:space="preserve"> Query verso C2. Inoltre</w:t>
      </w:r>
      <w:r>
        <w:br/>
        <w:t>si trova su Startup per resistere</w:t>
      </w:r>
      <w:r>
        <w:br/>
        <w:t>a riavvii. E gira in background.</w:t>
      </w:r>
      <w:r>
        <w:br/>
        <w:t xml:space="preserve">Avrei una migliore idea con </w:t>
      </w:r>
      <w:r>
        <w:br/>
        <w:t>tool autorun ma per questa</w:t>
      </w:r>
      <w:r>
        <w:br/>
        <w:t xml:space="preserve">analisi ero limitato. </w:t>
      </w:r>
      <w:r>
        <w:br/>
        <w:t>Mancano controlli su registro</w:t>
      </w:r>
      <w:r>
        <w:br/>
        <w:t>manuali ma siamo già</w:t>
      </w:r>
      <w:r>
        <w:br/>
        <w:t>abbastanza certi e possiamo</w:t>
      </w:r>
      <w:r>
        <w:br/>
        <w:t>scrivere un IoC.</w:t>
      </w:r>
    </w:p>
    <w:p w14:paraId="78A8C269" w14:textId="3178CC91" w:rsidR="00C534A4" w:rsidRPr="00D42BA1" w:rsidRDefault="00C534A4" w:rsidP="00C534A4">
      <w:pPr>
        <w:pStyle w:val="Heading3"/>
        <w:rPr>
          <w:lang w:val="en-US"/>
        </w:rPr>
      </w:pPr>
      <w:r w:rsidRPr="00D42BA1">
        <w:rPr>
          <w:lang w:val="en-US"/>
        </w:rPr>
        <w:lastRenderedPageBreak/>
        <w:t>IoC</w:t>
      </w:r>
      <w:r w:rsidR="00D42BA1">
        <w:rPr>
          <w:lang w:val="en-US"/>
        </w:rPr>
        <w:t>: AdwereCleaner.exe</w:t>
      </w:r>
    </w:p>
    <w:p w14:paraId="505C494F" w14:textId="77777777" w:rsidR="00D42BA1" w:rsidRDefault="00C534A4" w:rsidP="00D42BA1">
      <w:pPr>
        <w:rPr>
          <w:sz w:val="22"/>
          <w:szCs w:val="22"/>
          <w:lang w:val="en-US"/>
        </w:rPr>
      </w:pPr>
      <w:r w:rsidRPr="00D42BA1">
        <w:rPr>
          <w:sz w:val="22"/>
          <w:szCs w:val="22"/>
          <w:lang w:val="en-US"/>
        </w:rPr>
        <w:t>Filename: AdwereCleaner.exe</w:t>
      </w:r>
      <w:r w:rsidR="0018375C" w:rsidRPr="00D42BA1">
        <w:rPr>
          <w:sz w:val="22"/>
          <w:szCs w:val="22"/>
          <w:lang w:val="en-US"/>
        </w:rPr>
        <w:br/>
        <w:t>Family: Trojan.FakeAV, Trojan.RogueAV</w:t>
      </w:r>
      <w:r w:rsidR="00D42BA1" w:rsidRPr="00D42BA1">
        <w:rPr>
          <w:sz w:val="22"/>
          <w:szCs w:val="22"/>
          <w:lang w:val="en-US"/>
        </w:rPr>
        <w:t>, Dropper</w:t>
      </w:r>
      <w:r w:rsidR="00D42BA1" w:rsidRPr="00D42BA1">
        <w:rPr>
          <w:sz w:val="22"/>
          <w:szCs w:val="22"/>
          <w:lang w:val="en-US"/>
        </w:rPr>
        <w:br/>
        <w:t>Type: Trojan Dropper (impersonating adware cleaning software)</w:t>
      </w:r>
      <w:r w:rsidRPr="00D42BA1">
        <w:rPr>
          <w:sz w:val="22"/>
          <w:szCs w:val="22"/>
          <w:lang w:val="en-US"/>
        </w:rPr>
        <w:br/>
        <w:t>Hash:</w:t>
      </w:r>
      <w:r w:rsidR="00D42BA1" w:rsidRPr="00D42BA1">
        <w:rPr>
          <w:sz w:val="22"/>
          <w:szCs w:val="22"/>
          <w:lang w:val="en-US"/>
        </w:rPr>
        <w:br/>
        <w:t xml:space="preserve">          </w:t>
      </w:r>
      <w:r w:rsidRPr="00D42BA1">
        <w:rPr>
          <w:sz w:val="22"/>
          <w:szCs w:val="22"/>
          <w:lang w:val="en-US"/>
        </w:rPr>
        <w:t xml:space="preserve"> SHA256</w:t>
      </w:r>
      <w:r w:rsidR="00D42BA1" w:rsidRPr="00D42BA1">
        <w:rPr>
          <w:sz w:val="22"/>
          <w:szCs w:val="22"/>
          <w:lang w:val="en-US"/>
        </w:rPr>
        <w:t xml:space="preserve">: </w:t>
      </w:r>
      <w:r w:rsidRPr="00D42BA1">
        <w:rPr>
          <w:sz w:val="22"/>
          <w:szCs w:val="22"/>
          <w:lang w:val="en-US"/>
        </w:rPr>
        <w:t>51290129cccca38c6e3b4444d0dfb8d848c8f3fc2e5291fc0d219fd642530adc</w:t>
      </w:r>
      <w:r w:rsidRPr="00D42BA1">
        <w:rPr>
          <w:sz w:val="22"/>
          <w:szCs w:val="22"/>
          <w:lang w:val="en-US"/>
        </w:rPr>
        <w:br/>
      </w:r>
      <w:r w:rsidRPr="00D42BA1">
        <w:rPr>
          <w:sz w:val="22"/>
          <w:szCs w:val="22"/>
          <w:lang w:val="en-US"/>
        </w:rPr>
        <w:tab/>
        <w:t>SHA1</w:t>
      </w:r>
      <w:r w:rsidR="00D42BA1" w:rsidRPr="00D42BA1">
        <w:rPr>
          <w:sz w:val="22"/>
          <w:szCs w:val="22"/>
          <w:lang w:val="en-US"/>
        </w:rPr>
        <w:t xml:space="preserve">: </w:t>
      </w:r>
      <w:r w:rsidRPr="00D42BA1">
        <w:rPr>
          <w:sz w:val="22"/>
          <w:szCs w:val="22"/>
          <w:lang w:val="en-US"/>
        </w:rPr>
        <w:t>c53c140bbdeb556fca33bc7f9b2e44e9061ea3e5</w:t>
      </w:r>
      <w:r w:rsidRPr="00D42BA1">
        <w:rPr>
          <w:sz w:val="22"/>
          <w:szCs w:val="22"/>
          <w:lang w:val="en-US"/>
        </w:rPr>
        <w:br/>
      </w:r>
      <w:r w:rsidRPr="00D42BA1">
        <w:rPr>
          <w:sz w:val="22"/>
          <w:szCs w:val="22"/>
          <w:lang w:val="en-US"/>
        </w:rPr>
        <w:tab/>
        <w:t>MD5</w:t>
      </w:r>
      <w:r w:rsidR="00D42BA1" w:rsidRPr="00D42BA1">
        <w:rPr>
          <w:sz w:val="22"/>
          <w:szCs w:val="22"/>
          <w:lang w:val="en-US"/>
        </w:rPr>
        <w:t>:</w:t>
      </w:r>
      <w:r w:rsidRPr="00D42BA1">
        <w:rPr>
          <w:sz w:val="22"/>
          <w:szCs w:val="22"/>
          <w:lang w:val="en-US"/>
        </w:rPr>
        <w:t xml:space="preserve"> 248aadd395ffa7ffb1670392a9398454</w:t>
      </w:r>
      <w:r w:rsidR="00D42BA1" w:rsidRPr="00D42BA1">
        <w:rPr>
          <w:sz w:val="22"/>
          <w:szCs w:val="22"/>
          <w:lang w:val="en-US"/>
        </w:rPr>
        <w:br/>
        <w:t xml:space="preserve">File information: </w:t>
      </w:r>
      <w:r w:rsidR="00D42BA1" w:rsidRPr="00D42BA1">
        <w:rPr>
          <w:sz w:val="22"/>
          <w:szCs w:val="22"/>
          <w:lang w:val="en-US"/>
        </w:rPr>
        <w:br/>
        <w:t xml:space="preserve">                           </w:t>
      </w:r>
      <w:r w:rsidRPr="00D42BA1">
        <w:rPr>
          <w:sz w:val="22"/>
          <w:szCs w:val="22"/>
          <w:lang w:val="en-US"/>
        </w:rPr>
        <w:t>Size</w:t>
      </w:r>
      <w:r w:rsidR="00D42BA1" w:rsidRPr="00D42BA1">
        <w:rPr>
          <w:sz w:val="22"/>
          <w:szCs w:val="22"/>
          <w:lang w:val="en-US"/>
        </w:rPr>
        <w:t>:</w:t>
      </w:r>
      <w:r w:rsidRPr="00D42BA1">
        <w:rPr>
          <w:sz w:val="22"/>
          <w:szCs w:val="22"/>
          <w:lang w:val="en-US"/>
        </w:rPr>
        <w:t xml:space="preserve"> 195</w:t>
      </w:r>
      <w:r w:rsidR="00D42BA1" w:rsidRPr="00D42BA1">
        <w:rPr>
          <w:sz w:val="22"/>
          <w:szCs w:val="22"/>
          <w:lang w:val="en-US"/>
        </w:rPr>
        <w:t>,</w:t>
      </w:r>
      <w:r w:rsidRPr="00D42BA1">
        <w:rPr>
          <w:sz w:val="22"/>
          <w:szCs w:val="22"/>
          <w:lang w:val="en-US"/>
        </w:rPr>
        <w:t>400 bytes</w:t>
      </w:r>
      <w:r w:rsidR="00D42BA1" w:rsidRPr="00D42BA1">
        <w:rPr>
          <w:sz w:val="22"/>
          <w:szCs w:val="22"/>
          <w:lang w:val="en-US"/>
        </w:rPr>
        <w:br/>
        <w:t xml:space="preserve">                           E</w:t>
      </w:r>
      <w:r w:rsidRPr="00D42BA1">
        <w:rPr>
          <w:sz w:val="22"/>
          <w:szCs w:val="22"/>
          <w:lang w:val="en-US"/>
        </w:rPr>
        <w:t>ntropy: 7,873</w:t>
      </w:r>
      <w:r w:rsidR="00D42BA1" w:rsidRPr="00D42BA1">
        <w:rPr>
          <w:sz w:val="22"/>
          <w:szCs w:val="22"/>
          <w:lang w:val="en-US"/>
        </w:rPr>
        <w:t xml:space="preserve"> </w:t>
      </w:r>
      <w:r w:rsidRPr="00D42BA1">
        <w:rPr>
          <w:sz w:val="22"/>
          <w:szCs w:val="22"/>
          <w:lang w:val="en-US"/>
        </w:rPr>
        <w:br/>
      </w:r>
      <w:r w:rsidR="00D42BA1" w:rsidRPr="00D42BA1">
        <w:rPr>
          <w:sz w:val="22"/>
          <w:szCs w:val="22"/>
          <w:lang w:val="en-US"/>
        </w:rPr>
        <w:t xml:space="preserve">                           </w:t>
      </w:r>
      <w:r w:rsidRPr="00D42BA1">
        <w:rPr>
          <w:sz w:val="22"/>
          <w:szCs w:val="22"/>
          <w:lang w:val="en-US"/>
        </w:rPr>
        <w:t>Type: PE, 32-bit, GUI</w:t>
      </w:r>
      <w:r w:rsidR="00D42BA1" w:rsidRPr="00D42BA1">
        <w:rPr>
          <w:sz w:val="22"/>
          <w:szCs w:val="22"/>
          <w:lang w:val="en-US"/>
        </w:rPr>
        <w:br/>
        <w:t xml:space="preserve">                           Manifest: Nullsoft.NSIS.exehead</w:t>
      </w:r>
      <w:r w:rsidR="00D42BA1" w:rsidRPr="00D42BA1">
        <w:rPr>
          <w:sz w:val="22"/>
          <w:szCs w:val="22"/>
          <w:lang w:val="en-US"/>
        </w:rPr>
        <w:br/>
        <w:t xml:space="preserve">                                          Desc: Nullsoft Install System v3.0a2</w:t>
      </w:r>
      <w:r w:rsidR="00D42BA1" w:rsidRPr="00D42BA1">
        <w:rPr>
          <w:sz w:val="22"/>
          <w:szCs w:val="22"/>
          <w:lang w:val="en-US"/>
        </w:rPr>
        <w:br/>
        <w:t xml:space="preserve">                           Certificate: Expired Thu Jul 16 01:59:59 2015</w:t>
      </w:r>
      <w:r w:rsidR="00D42BA1" w:rsidRPr="00D42BA1">
        <w:rPr>
          <w:sz w:val="22"/>
          <w:szCs w:val="22"/>
          <w:lang w:val="en-US"/>
        </w:rPr>
        <w:br/>
        <w:t xml:space="preserve">                           Sections: High entropy, suspicious virtual sizes, fully virtualized sections</w:t>
      </w:r>
      <w:r w:rsidRPr="00D42BA1">
        <w:rPr>
          <w:sz w:val="22"/>
          <w:szCs w:val="22"/>
          <w:lang w:val="en-US"/>
        </w:rPr>
        <w:br/>
      </w:r>
      <w:r w:rsidR="0018375C" w:rsidRPr="00D42BA1">
        <w:rPr>
          <w:sz w:val="22"/>
          <w:szCs w:val="22"/>
          <w:lang w:val="en-US"/>
        </w:rPr>
        <w:t>Dropped files:</w:t>
      </w:r>
      <w:r w:rsidR="0018375C" w:rsidRPr="00D42BA1">
        <w:rPr>
          <w:sz w:val="22"/>
          <w:szCs w:val="22"/>
          <w:lang w:val="en-US"/>
        </w:rPr>
        <w:br/>
        <w:t xml:space="preserve">                      C:\Users\&lt;user&gt;\%AppData%\%Local%          </w:t>
      </w:r>
      <w:r w:rsidRPr="00D42BA1">
        <w:rPr>
          <w:sz w:val="22"/>
          <w:szCs w:val="22"/>
          <w:lang w:val="en-US"/>
        </w:rPr>
        <w:br/>
        <w:t>String (URL): http://nsis.sf.net/NSIS_Error</w:t>
      </w:r>
      <w:r w:rsidR="0018375C" w:rsidRPr="00D42BA1">
        <w:rPr>
          <w:sz w:val="22"/>
          <w:szCs w:val="22"/>
          <w:lang w:val="en-US"/>
        </w:rPr>
        <w:br/>
        <w:t>Behaviour:</w:t>
      </w:r>
      <w:r w:rsidR="00D42BA1" w:rsidRPr="00D42BA1">
        <w:rPr>
          <w:sz w:val="22"/>
          <w:szCs w:val="22"/>
          <w:lang w:val="en-US"/>
        </w:rPr>
        <w:br/>
        <w:t xml:space="preserve">                  Impersonation of Adware cleaning software</w:t>
      </w:r>
      <w:r w:rsidR="00D42BA1" w:rsidRPr="00D42BA1">
        <w:rPr>
          <w:sz w:val="22"/>
          <w:szCs w:val="22"/>
          <w:lang w:val="en-US"/>
        </w:rPr>
        <w:br/>
        <w:t xml:space="preserve">                  Drops malicious files</w:t>
      </w:r>
      <w:r w:rsidR="00D42BA1" w:rsidRPr="00D42BA1">
        <w:rPr>
          <w:sz w:val="22"/>
          <w:szCs w:val="22"/>
          <w:lang w:val="en-US"/>
        </w:rPr>
        <w:br/>
        <w:t xml:space="preserve">                  Heavy registry modification (1066 keys modified)</w:t>
      </w:r>
      <w:r w:rsidR="00D42BA1" w:rsidRPr="00D42BA1">
        <w:rPr>
          <w:sz w:val="22"/>
          <w:szCs w:val="22"/>
          <w:lang w:val="en-US"/>
        </w:rPr>
        <w:br/>
        <w:t xml:space="preserve">                  Privilege Escalation attempts</w:t>
      </w:r>
      <w:r w:rsidR="00D42BA1" w:rsidRPr="00D42BA1">
        <w:rPr>
          <w:sz w:val="22"/>
          <w:szCs w:val="22"/>
          <w:lang w:val="en-US"/>
        </w:rPr>
        <w:br/>
        <w:t xml:space="preserve">                  Fingerprinting and internal enumeration</w:t>
      </w:r>
      <w:r w:rsidR="00D42BA1" w:rsidRPr="00D42BA1">
        <w:rPr>
          <w:sz w:val="22"/>
          <w:szCs w:val="22"/>
          <w:lang w:val="en-US"/>
        </w:rPr>
        <w:br/>
        <w:t xml:space="preserve">                  Executes dropped payload</w:t>
      </w:r>
      <w:r w:rsidR="00D42BA1" w:rsidRPr="00D42BA1">
        <w:rPr>
          <w:sz w:val="22"/>
          <w:szCs w:val="22"/>
          <w:lang w:val="en-US"/>
        </w:rPr>
        <w:br/>
        <w:t>Persistence &amp; Evasion:</w:t>
      </w:r>
      <w:r w:rsidR="00D42BA1" w:rsidRPr="00D42BA1">
        <w:rPr>
          <w:sz w:val="22"/>
          <w:szCs w:val="22"/>
          <w:lang w:val="en-US"/>
        </w:rPr>
        <w:br/>
        <w:t xml:space="preserve">                                      Creates services</w:t>
      </w:r>
      <w:r w:rsidR="00D42BA1" w:rsidRPr="00D42BA1">
        <w:rPr>
          <w:sz w:val="22"/>
          <w:szCs w:val="22"/>
          <w:lang w:val="en-US"/>
        </w:rPr>
        <w:br/>
        <w:t xml:space="preserve">                                      Registry manipulation</w:t>
      </w:r>
      <w:r w:rsidR="00D42BA1" w:rsidRPr="00D42BA1">
        <w:rPr>
          <w:sz w:val="22"/>
          <w:szCs w:val="22"/>
          <w:lang w:val="en-US"/>
        </w:rPr>
        <w:br/>
        <w:t xml:space="preserve">                                      Disables security features</w:t>
      </w:r>
      <w:r w:rsidR="00D42BA1" w:rsidRPr="00D42BA1">
        <w:rPr>
          <w:sz w:val="22"/>
          <w:szCs w:val="22"/>
          <w:lang w:val="en-US"/>
        </w:rPr>
        <w:br/>
        <w:t>Notes:</w:t>
      </w:r>
      <w:r w:rsidR="00D42BA1" w:rsidRPr="00D42BA1">
        <w:rPr>
          <w:sz w:val="22"/>
          <w:szCs w:val="22"/>
          <w:lang w:val="en-US"/>
        </w:rPr>
        <w:br/>
        <w:t xml:space="preserve">          NSIS dropper</w:t>
      </w:r>
    </w:p>
    <w:p w14:paraId="3E2DCCC3" w14:textId="77777777" w:rsidR="00D42BA1" w:rsidRDefault="00D42BA1" w:rsidP="00D42BA1">
      <w:pPr>
        <w:rPr>
          <w:sz w:val="22"/>
          <w:szCs w:val="22"/>
          <w:lang w:val="en-US"/>
        </w:rPr>
      </w:pPr>
    </w:p>
    <w:p w14:paraId="6A6E4EC0" w14:textId="0B0800FD" w:rsidR="00C165FD" w:rsidRDefault="00D42BA1" w:rsidP="00D42BA1">
      <w:pPr>
        <w:rPr>
          <w:sz w:val="22"/>
          <w:szCs w:val="22"/>
          <w:lang w:val="en-US"/>
        </w:rPr>
      </w:pPr>
      <w:r w:rsidRPr="00D42BA1">
        <w:rPr>
          <w:rStyle w:val="Heading3Char"/>
          <w:lang w:val="en-US"/>
        </w:rPr>
        <w:lastRenderedPageBreak/>
        <w:t>IoC: 6AdwCleaner.exe (AdwareBooC.exe)</w:t>
      </w:r>
      <w:r>
        <w:rPr>
          <w:lang w:val="en-US"/>
        </w:rPr>
        <w:br/>
      </w:r>
      <w:r w:rsidRPr="00D42BA1">
        <w:rPr>
          <w:sz w:val="22"/>
          <w:szCs w:val="22"/>
          <w:lang w:val="en-US"/>
        </w:rPr>
        <w:t xml:space="preserve">Filename: </w:t>
      </w:r>
      <w:r>
        <w:rPr>
          <w:sz w:val="22"/>
          <w:szCs w:val="22"/>
          <w:lang w:val="en-US"/>
        </w:rPr>
        <w:t>6AdwCleaner.exe</w:t>
      </w:r>
      <w:r>
        <w:rPr>
          <w:sz w:val="22"/>
          <w:szCs w:val="22"/>
          <w:lang w:val="en-US"/>
        </w:rPr>
        <w:br/>
        <w:t xml:space="preserve">                 FileDescription-version: AdwareBooC.exe 1.0.0.0</w:t>
      </w:r>
      <w:r w:rsidRPr="00D42BA1">
        <w:rPr>
          <w:sz w:val="22"/>
          <w:szCs w:val="22"/>
          <w:lang w:val="en-US"/>
        </w:rPr>
        <w:br/>
        <w:t xml:space="preserve">Family: Trojan.FakeAV, Trojan.RogueAV, </w:t>
      </w:r>
      <w:r w:rsidR="00C165FD">
        <w:rPr>
          <w:sz w:val="22"/>
          <w:szCs w:val="22"/>
          <w:lang w:val="en-US"/>
        </w:rPr>
        <w:t>Payload</w:t>
      </w:r>
      <w:r w:rsidRPr="00D42BA1">
        <w:rPr>
          <w:sz w:val="22"/>
          <w:szCs w:val="22"/>
          <w:lang w:val="en-US"/>
        </w:rPr>
        <w:br/>
        <w:t>Type:</w:t>
      </w:r>
      <w:r w:rsidR="00DF4DDB">
        <w:rPr>
          <w:sz w:val="22"/>
          <w:szCs w:val="22"/>
          <w:lang w:val="en-US"/>
        </w:rPr>
        <w:t xml:space="preserve"> Payload Dropper</w:t>
      </w:r>
      <w:r w:rsidR="00C165FD">
        <w:rPr>
          <w:sz w:val="22"/>
          <w:szCs w:val="22"/>
          <w:lang w:val="en-US"/>
        </w:rPr>
        <w:t xml:space="preserve"> (.NET)</w:t>
      </w:r>
      <w:r w:rsidR="00C165FD">
        <w:rPr>
          <w:sz w:val="22"/>
          <w:szCs w:val="22"/>
          <w:lang w:val="en-US"/>
        </w:rPr>
        <w:br/>
        <w:t>Parent process: AdwereCleaner.exe</w:t>
      </w:r>
      <w:r w:rsidR="00C165FD">
        <w:rPr>
          <w:sz w:val="22"/>
          <w:szCs w:val="22"/>
          <w:lang w:val="en-US"/>
        </w:rPr>
        <w:br/>
        <w:t>Filepath: C\Users\&lt;user&gt;\%AppData%\%Local%\6AdwCleaner.exe</w:t>
      </w:r>
      <w:r w:rsidRPr="00D42BA1">
        <w:rPr>
          <w:sz w:val="22"/>
          <w:szCs w:val="22"/>
          <w:lang w:val="en-US"/>
        </w:rPr>
        <w:br/>
        <w:t>Hash:</w:t>
      </w:r>
      <w:r w:rsidRPr="00D42BA1">
        <w:rPr>
          <w:sz w:val="22"/>
          <w:szCs w:val="22"/>
          <w:lang w:val="en-US"/>
        </w:rPr>
        <w:br/>
        <w:t xml:space="preserve">           SHA256: </w:t>
      </w:r>
      <w:r w:rsidR="00DF4DDB" w:rsidRPr="00DF4DDB">
        <w:rPr>
          <w:sz w:val="22"/>
          <w:szCs w:val="22"/>
          <w:lang w:val="en-US"/>
        </w:rPr>
        <w:t>4f0033e811fe2497b38f0d45df958829d01933ebe7d331079eefc8e38fbeaa61</w:t>
      </w:r>
      <w:r w:rsidRPr="00D42BA1">
        <w:rPr>
          <w:sz w:val="22"/>
          <w:szCs w:val="22"/>
          <w:lang w:val="en-US"/>
        </w:rPr>
        <w:tab/>
        <w:t xml:space="preserve">SHA1: </w:t>
      </w:r>
      <w:r w:rsidR="00DF4DDB" w:rsidRPr="00DF4DDB">
        <w:rPr>
          <w:sz w:val="22"/>
          <w:szCs w:val="22"/>
          <w:lang w:val="en-US"/>
        </w:rPr>
        <w:t>eba50d6b266b527025cd624003799bdda9a6bc86</w:t>
      </w:r>
      <w:r w:rsidRPr="00D42BA1">
        <w:rPr>
          <w:sz w:val="22"/>
          <w:szCs w:val="22"/>
          <w:lang w:val="en-US"/>
        </w:rPr>
        <w:br/>
      </w:r>
      <w:r w:rsidRPr="00D42BA1">
        <w:rPr>
          <w:sz w:val="22"/>
          <w:szCs w:val="22"/>
          <w:lang w:val="en-US"/>
        </w:rPr>
        <w:tab/>
        <w:t xml:space="preserve">MD5: </w:t>
      </w:r>
      <w:r w:rsidR="00DF4DDB" w:rsidRPr="00DF4DDB">
        <w:rPr>
          <w:sz w:val="22"/>
          <w:szCs w:val="22"/>
          <w:lang w:val="en-US"/>
        </w:rPr>
        <w:t>87e4959fefec297ebbf42de79b5c88f6</w:t>
      </w:r>
      <w:r w:rsidRPr="00D42BA1">
        <w:rPr>
          <w:sz w:val="22"/>
          <w:szCs w:val="22"/>
          <w:lang w:val="en-US"/>
        </w:rPr>
        <w:br/>
        <w:t xml:space="preserve">File information: </w:t>
      </w:r>
      <w:r w:rsidRPr="00D42BA1">
        <w:rPr>
          <w:sz w:val="22"/>
          <w:szCs w:val="22"/>
          <w:lang w:val="en-US"/>
        </w:rPr>
        <w:br/>
        <w:t xml:space="preserve">                           Size: 1</w:t>
      </w:r>
      <w:r w:rsidR="00DF4DDB">
        <w:rPr>
          <w:sz w:val="22"/>
          <w:szCs w:val="22"/>
          <w:lang w:val="en-US"/>
        </w:rPr>
        <w:t xml:space="preserve">73,056 </w:t>
      </w:r>
      <w:r w:rsidRPr="00D42BA1">
        <w:rPr>
          <w:sz w:val="22"/>
          <w:szCs w:val="22"/>
          <w:lang w:val="en-US"/>
        </w:rPr>
        <w:t>bytes</w:t>
      </w:r>
      <w:r w:rsidRPr="00D42BA1">
        <w:rPr>
          <w:sz w:val="22"/>
          <w:szCs w:val="22"/>
          <w:lang w:val="en-US"/>
        </w:rPr>
        <w:br/>
        <w:t xml:space="preserve">                           Type: PE, 32-bit, GUI</w:t>
      </w:r>
      <w:r w:rsidRPr="00D42BA1">
        <w:rPr>
          <w:sz w:val="22"/>
          <w:szCs w:val="22"/>
          <w:lang w:val="en-US"/>
        </w:rPr>
        <w:br/>
        <w:t xml:space="preserve">                           Certificate: Expired Thu Jul 16 01:59:59 2015</w:t>
      </w:r>
      <w:r w:rsidRPr="00D42BA1">
        <w:rPr>
          <w:sz w:val="22"/>
          <w:szCs w:val="22"/>
          <w:lang w:val="en-US"/>
        </w:rPr>
        <w:br/>
        <w:t xml:space="preserve">                           Sections: High entropy, suspicious virtual sizes, fully virtualized sections</w:t>
      </w:r>
      <w:r w:rsidRPr="00D42BA1">
        <w:rPr>
          <w:sz w:val="22"/>
          <w:szCs w:val="22"/>
          <w:lang w:val="en-US"/>
        </w:rPr>
        <w:br/>
        <w:t>Dropped files:</w:t>
      </w:r>
      <w:r w:rsidRPr="00D42BA1">
        <w:rPr>
          <w:sz w:val="22"/>
          <w:szCs w:val="22"/>
          <w:lang w:val="en-US"/>
        </w:rPr>
        <w:br/>
        <w:t xml:space="preserve">                      </w:t>
      </w:r>
      <w:r w:rsidR="00DF4DDB">
        <w:rPr>
          <w:sz w:val="22"/>
          <w:szCs w:val="22"/>
          <w:lang w:val="en-US"/>
        </w:rPr>
        <w:t>unspecified payload from C2</w:t>
      </w:r>
      <w:r w:rsidRPr="00D42BA1">
        <w:rPr>
          <w:sz w:val="22"/>
          <w:szCs w:val="22"/>
          <w:lang w:val="en-US"/>
        </w:rPr>
        <w:br/>
        <w:t xml:space="preserve">String (URL): </w:t>
      </w:r>
      <w:r w:rsidR="00DF4DDB">
        <w:rPr>
          <w:sz w:val="22"/>
          <w:szCs w:val="22"/>
          <w:lang w:val="en-US"/>
        </w:rPr>
        <w:br/>
        <w:t xml:space="preserve">                      C2 domain:  http://www.vikingwebscanner.com</w:t>
      </w:r>
      <w:r w:rsidR="00DF4DDB">
        <w:rPr>
          <w:sz w:val="22"/>
          <w:szCs w:val="22"/>
          <w:lang w:val="en-US"/>
        </w:rPr>
        <w:br/>
        <w:t xml:space="preserve">                      Endpoints: </w:t>
      </w:r>
      <w:r w:rsidR="00DF4DDB">
        <w:rPr>
          <w:sz w:val="22"/>
          <w:szCs w:val="22"/>
          <w:lang w:val="en-US"/>
        </w:rPr>
        <w:br/>
        <w:t xml:space="preserve">                                       /succes/index.php</w:t>
      </w:r>
      <w:r w:rsidR="00DF4DDB">
        <w:rPr>
          <w:sz w:val="22"/>
          <w:szCs w:val="22"/>
          <w:lang w:val="en-US"/>
        </w:rPr>
        <w:br/>
        <w:t xml:space="preserve">                                       /scripts/get_data.php</w:t>
      </w:r>
      <w:r w:rsidR="00C165FD">
        <w:rPr>
          <w:sz w:val="22"/>
          <w:szCs w:val="22"/>
          <w:lang w:val="en-US"/>
        </w:rPr>
        <w:t>?id=</w:t>
      </w:r>
      <w:r w:rsidR="00DF4DDB">
        <w:rPr>
          <w:sz w:val="22"/>
          <w:szCs w:val="22"/>
          <w:lang w:val="en-US"/>
        </w:rPr>
        <w:br/>
        <w:t xml:space="preserve">                                       /scripts/paymore.php</w:t>
      </w:r>
      <w:r w:rsidR="00DF4DDB">
        <w:rPr>
          <w:sz w:val="22"/>
          <w:szCs w:val="22"/>
          <w:lang w:val="en-US"/>
        </w:rPr>
        <w:br/>
        <w:t xml:space="preserve">                                       /scripts/status.php</w:t>
      </w:r>
      <w:r w:rsidR="00C165FD">
        <w:rPr>
          <w:sz w:val="22"/>
          <w:szCs w:val="22"/>
          <w:lang w:val="en-US"/>
        </w:rPr>
        <w:t>?action=</w:t>
      </w:r>
      <w:r w:rsidR="00DF4DDB">
        <w:rPr>
          <w:sz w:val="22"/>
          <w:szCs w:val="22"/>
          <w:lang w:val="en-US"/>
        </w:rPr>
        <w:br/>
        <w:t xml:space="preserve">                                       /scripts/new_install</w:t>
      </w:r>
      <w:r w:rsidR="00C165FD">
        <w:rPr>
          <w:sz w:val="22"/>
          <w:szCs w:val="22"/>
          <w:lang w:val="en-US"/>
        </w:rPr>
        <w:t>.php?owner=</w:t>
      </w:r>
      <w:r w:rsidR="00DF4DDB">
        <w:rPr>
          <w:sz w:val="22"/>
          <w:szCs w:val="22"/>
          <w:lang w:val="en-US"/>
        </w:rPr>
        <w:t xml:space="preserve">                                   </w:t>
      </w:r>
      <w:r w:rsidRPr="00D42BA1">
        <w:rPr>
          <w:sz w:val="22"/>
          <w:szCs w:val="22"/>
          <w:lang w:val="en-US"/>
        </w:rPr>
        <w:br/>
        <w:t>Behaviour:</w:t>
      </w:r>
      <w:r w:rsidRPr="00D42BA1">
        <w:rPr>
          <w:sz w:val="22"/>
          <w:szCs w:val="22"/>
          <w:lang w:val="en-US"/>
        </w:rPr>
        <w:br/>
        <w:t xml:space="preserve">                  Impersonation of Adware cleaning software</w:t>
      </w:r>
      <w:r w:rsidRPr="00D42BA1">
        <w:rPr>
          <w:sz w:val="22"/>
          <w:szCs w:val="22"/>
          <w:lang w:val="en-US"/>
        </w:rPr>
        <w:br/>
        <w:t xml:space="preserve">                  Drops malicious files</w:t>
      </w:r>
      <w:r w:rsidR="00DF4DDB">
        <w:rPr>
          <w:sz w:val="22"/>
          <w:szCs w:val="22"/>
          <w:lang w:val="en-US"/>
        </w:rPr>
        <w:t xml:space="preserve"> from C2</w:t>
      </w:r>
      <w:r w:rsidRPr="00D42BA1">
        <w:rPr>
          <w:sz w:val="22"/>
          <w:szCs w:val="22"/>
          <w:lang w:val="en-US"/>
        </w:rPr>
        <w:br/>
        <w:t xml:space="preserve">                  </w:t>
      </w:r>
      <w:r w:rsidR="00C165FD">
        <w:rPr>
          <w:sz w:val="22"/>
          <w:szCs w:val="22"/>
          <w:lang w:val="en-US"/>
        </w:rPr>
        <w:t>uses Navigate IAC to reach C2 silently</w:t>
      </w:r>
      <w:r w:rsidR="00C165FD" w:rsidRPr="00D42BA1">
        <w:rPr>
          <w:sz w:val="22"/>
          <w:szCs w:val="22"/>
          <w:lang w:val="en-US"/>
        </w:rPr>
        <w:t xml:space="preserve"> </w:t>
      </w:r>
      <w:r w:rsidRPr="00D42BA1">
        <w:rPr>
          <w:sz w:val="22"/>
          <w:szCs w:val="22"/>
          <w:lang w:val="en-US"/>
        </w:rPr>
        <w:br/>
        <w:t xml:space="preserve">                  Executes dropped payload</w:t>
      </w:r>
      <w:r w:rsidRPr="00D42BA1">
        <w:rPr>
          <w:sz w:val="22"/>
          <w:szCs w:val="22"/>
          <w:lang w:val="en-US"/>
        </w:rPr>
        <w:br/>
        <w:t>Persistence &amp; Evasion:</w:t>
      </w:r>
      <w:r w:rsidRPr="00D42BA1">
        <w:rPr>
          <w:sz w:val="22"/>
          <w:szCs w:val="22"/>
          <w:lang w:val="en-US"/>
        </w:rPr>
        <w:br/>
        <w:t xml:space="preserve">                                      </w:t>
      </w:r>
      <w:r w:rsidR="00DF4DDB">
        <w:rPr>
          <w:sz w:val="22"/>
          <w:szCs w:val="22"/>
          <w:lang w:val="en-US"/>
        </w:rPr>
        <w:t>Service and Registry persistence</w:t>
      </w:r>
      <w:r w:rsidR="00DF4DDB">
        <w:rPr>
          <w:sz w:val="22"/>
          <w:szCs w:val="22"/>
          <w:lang w:val="en-US"/>
        </w:rPr>
        <w:br/>
      </w:r>
      <w:r w:rsidR="00DF4DDB">
        <w:rPr>
          <w:sz w:val="22"/>
          <w:szCs w:val="22"/>
          <w:lang w:val="en-US"/>
        </w:rPr>
        <w:tab/>
      </w:r>
      <w:r w:rsidR="00DF4DDB">
        <w:rPr>
          <w:sz w:val="22"/>
          <w:szCs w:val="22"/>
          <w:lang w:val="en-US"/>
        </w:rPr>
        <w:tab/>
        <w:t xml:space="preserve">              </w:t>
      </w:r>
      <w:r w:rsidR="00C165FD">
        <w:rPr>
          <w:sz w:val="22"/>
          <w:szCs w:val="22"/>
          <w:lang w:val="en-US"/>
        </w:rPr>
        <w:t xml:space="preserve"> </w:t>
      </w:r>
      <w:r w:rsidR="00DF4DDB">
        <w:rPr>
          <w:sz w:val="22"/>
          <w:szCs w:val="22"/>
          <w:lang w:val="en-US"/>
        </w:rPr>
        <w:t>Startup persistence</w:t>
      </w:r>
      <w:r w:rsidR="00C165FD">
        <w:rPr>
          <w:sz w:val="22"/>
          <w:szCs w:val="22"/>
          <w:lang w:val="en-US"/>
        </w:rPr>
        <w:br/>
        <w:t xml:space="preserve">                                      .NET assembly</w:t>
      </w:r>
    </w:p>
    <w:p w14:paraId="2476A370" w14:textId="2E7EE009" w:rsidR="00C01525" w:rsidRDefault="00C01525" w:rsidP="00C01525">
      <w:pPr>
        <w:pStyle w:val="Heading3"/>
        <w:rPr>
          <w:lang w:val="en-US"/>
        </w:rPr>
      </w:pPr>
      <w:r>
        <w:rPr>
          <w:lang w:val="en-US"/>
        </w:rPr>
        <w:lastRenderedPageBreak/>
        <w:t>CROSS-REFERENCE VirusTotal &amp; any.run:</w:t>
      </w:r>
    </w:p>
    <w:p w14:paraId="3AE2B765" w14:textId="6158E9C0" w:rsidR="00C534A4" w:rsidRDefault="009E5ADB" w:rsidP="00C01525">
      <w:r>
        <w:rPr>
          <w:noProof/>
        </w:rPr>
        <w:drawing>
          <wp:anchor distT="0" distB="0" distL="114300" distR="114300" simplePos="0" relativeHeight="251725824" behindDoc="0" locked="0" layoutInCell="1" allowOverlap="1" wp14:anchorId="12A929FF" wp14:editId="2E5B5A23">
            <wp:simplePos x="0" y="0"/>
            <wp:positionH relativeFrom="margin">
              <wp:align>left</wp:align>
            </wp:positionH>
            <wp:positionV relativeFrom="paragraph">
              <wp:posOffset>4091305</wp:posOffset>
            </wp:positionV>
            <wp:extent cx="6342888" cy="2971800"/>
            <wp:effectExtent l="0" t="0" r="1270" b="0"/>
            <wp:wrapNone/>
            <wp:docPr id="92859319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42888"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1525" w:rsidRPr="00C01525">
        <w:t>Controllo quindi gli atlri v</w:t>
      </w:r>
      <w:r w:rsidR="00C01525">
        <w:t>endors e analisti di cybersecurity cosa sanno già di questo malware.</w:t>
      </w:r>
      <w:r w:rsidR="00C01525">
        <w:br/>
        <w:t xml:space="preserve">Per fare ciò vado su any.run e VirusTotal a confrontare ciò che ho trovato con quello che altri sandbox hanno trovato. </w:t>
      </w:r>
      <w:r w:rsidR="00C01525">
        <w:br/>
        <w:t>Sembra che abbiamo mancato alcuni MITRE importanti a cause di alcuni difetti del nostro laboratorio (mancanza di accesso a internet effettivo, non aver fatto reverse engineering del payload su Ghidre per imports offuscati).</w:t>
      </w:r>
      <w:r w:rsidR="00C01525">
        <w:rPr>
          <w:noProof/>
        </w:rPr>
        <w:drawing>
          <wp:anchor distT="0" distB="0" distL="114300" distR="114300" simplePos="0" relativeHeight="251726848" behindDoc="0" locked="0" layoutInCell="1" allowOverlap="1" wp14:anchorId="4C933A5E" wp14:editId="5FDF01DD">
            <wp:simplePos x="0" y="0"/>
            <wp:positionH relativeFrom="column">
              <wp:posOffset>-1905</wp:posOffset>
            </wp:positionH>
            <wp:positionV relativeFrom="paragraph">
              <wp:posOffset>1576705</wp:posOffset>
            </wp:positionV>
            <wp:extent cx="6276975" cy="2371725"/>
            <wp:effectExtent l="0" t="0" r="9525" b="9525"/>
            <wp:wrapNone/>
            <wp:docPr id="129716556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76975" cy="2371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1525">
        <w:rPr>
          <w:noProof/>
        </w:rPr>
        <w:drawing>
          <wp:inline distT="0" distB="0" distL="0" distR="0" wp14:anchorId="7A6A381E" wp14:editId="345D01F0">
            <wp:extent cx="6267450" cy="2457450"/>
            <wp:effectExtent l="0" t="0" r="0" b="0"/>
            <wp:docPr id="101896027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67450" cy="2457450"/>
                    </a:xfrm>
                    <a:prstGeom prst="rect">
                      <a:avLst/>
                    </a:prstGeom>
                    <a:noFill/>
                    <a:ln>
                      <a:noFill/>
                    </a:ln>
                  </pic:spPr>
                </pic:pic>
              </a:graphicData>
            </a:graphic>
          </wp:inline>
        </w:drawing>
      </w:r>
      <w:r w:rsidR="0018375C" w:rsidRPr="00C01525">
        <w:br/>
      </w:r>
      <w:r w:rsidR="0018375C" w:rsidRPr="00C01525">
        <w:br/>
      </w:r>
      <w:r w:rsidR="00C534A4" w:rsidRPr="00C01525">
        <w:br/>
      </w:r>
      <w:r>
        <w:br/>
      </w:r>
      <w:r>
        <w:br/>
      </w:r>
      <w:r>
        <w:br/>
      </w:r>
      <w:r>
        <w:br/>
      </w:r>
      <w:r>
        <w:br/>
      </w:r>
      <w:r>
        <w:br/>
      </w:r>
      <w:r>
        <w:br/>
      </w:r>
      <w:r>
        <w:br/>
      </w:r>
      <w:r>
        <w:br/>
      </w:r>
      <w:r>
        <w:br/>
        <w:t>Per quanto riguarda AdwereCleaner.exe abbiamo trovato quasi tutti i MITRE eccetto video capture.</w:t>
      </w:r>
    </w:p>
    <w:p w14:paraId="15CEEB8F" w14:textId="02873164" w:rsidR="009E5ADB" w:rsidRPr="00C01525" w:rsidRDefault="009E5ADB" w:rsidP="00C01525">
      <w:r>
        <w:rPr>
          <w:noProof/>
        </w:rPr>
        <w:lastRenderedPageBreak/>
        <w:drawing>
          <wp:anchor distT="0" distB="0" distL="114300" distR="114300" simplePos="0" relativeHeight="251729920" behindDoc="0" locked="0" layoutInCell="1" allowOverlap="1" wp14:anchorId="10237679" wp14:editId="02760BD7">
            <wp:simplePos x="0" y="0"/>
            <wp:positionH relativeFrom="column">
              <wp:posOffset>-497205</wp:posOffset>
            </wp:positionH>
            <wp:positionV relativeFrom="paragraph">
              <wp:posOffset>5250815</wp:posOffset>
            </wp:positionV>
            <wp:extent cx="7061597" cy="1028700"/>
            <wp:effectExtent l="0" t="0" r="6350" b="0"/>
            <wp:wrapNone/>
            <wp:docPr id="193875280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066486" cy="10294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8896" behindDoc="0" locked="0" layoutInCell="1" allowOverlap="1" wp14:anchorId="67C432FE" wp14:editId="225E1187">
            <wp:simplePos x="0" y="0"/>
            <wp:positionH relativeFrom="column">
              <wp:posOffset>-516255</wp:posOffset>
            </wp:positionH>
            <wp:positionV relativeFrom="paragraph">
              <wp:posOffset>3431539</wp:posOffset>
            </wp:positionV>
            <wp:extent cx="7323138" cy="1133475"/>
            <wp:effectExtent l="0" t="0" r="0" b="0"/>
            <wp:wrapNone/>
            <wp:docPr id="46481953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325994" cy="1133917"/>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r>
      <w:r>
        <w:br/>
      </w:r>
      <w:r>
        <w:br/>
      </w:r>
      <w:r>
        <w:br/>
      </w:r>
      <w:r>
        <w:br/>
      </w:r>
      <w:r>
        <w:br/>
      </w:r>
      <w:r>
        <w:rPr>
          <w:noProof/>
        </w:rPr>
        <w:drawing>
          <wp:anchor distT="0" distB="0" distL="114300" distR="114300" simplePos="0" relativeHeight="251727872" behindDoc="0" locked="0" layoutInCell="1" allowOverlap="1" wp14:anchorId="5E16B331" wp14:editId="48DCFCC4">
            <wp:simplePos x="0" y="0"/>
            <wp:positionH relativeFrom="margin">
              <wp:align>center</wp:align>
            </wp:positionH>
            <wp:positionV relativeFrom="paragraph">
              <wp:posOffset>-1130935</wp:posOffset>
            </wp:positionV>
            <wp:extent cx="7190563" cy="2819400"/>
            <wp:effectExtent l="0" t="0" r="0" b="0"/>
            <wp:wrapNone/>
            <wp:docPr id="75619372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190563"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r>
        <w:t>nel payload 6AdwCleaner.exe non abbiamo fatto reverse engineering con ghidra, avevamo notato come solo 3 imports erano definiti ma chiaramente il malware nascondeva nel codice imports offuscati. Però lo abbiamo correttamente identificato come il payload che gestisce e crea comunicazione con il server C2 e vediamo anche “Impair Defenses” ovvero tramite privilege escalation e modifiche di registro precedenti il threat actor indebolisce le feature di sicurezza dell’host vittima e riesce quindi a eseguire codice malevolo senza venire notato.</w:t>
      </w:r>
      <w:r>
        <w:br/>
      </w:r>
      <w:r>
        <w:br/>
      </w:r>
      <w:r>
        <w:br/>
      </w:r>
      <w:r>
        <w:br/>
      </w:r>
      <w:r>
        <w:br/>
      </w:r>
      <w:r>
        <w:br/>
        <w:t>Su any.run sembrano esserci dei report pubblici che lo danno un flag “malicious acting” all’hash del payload. Quindi è già stato utilizzato per analisi da qualcuno sul loro servizio.</w:t>
      </w:r>
      <w:r>
        <w:br/>
      </w:r>
      <w:r>
        <w:br/>
      </w:r>
      <w:r>
        <w:br/>
      </w:r>
      <w:r>
        <w:br/>
      </w:r>
      <w:r>
        <w:br/>
        <w:t xml:space="preserve">I risultati sembrano combaciare. </w:t>
      </w:r>
      <w:r>
        <w:br/>
      </w:r>
    </w:p>
    <w:sectPr w:rsidR="009E5ADB" w:rsidRPr="00C01525">
      <w:headerReference w:type="default" r:id="rId68"/>
      <w:footerReference w:type="default" r:id="rId69"/>
      <w:headerReference w:type="first" r:id="rId70"/>
      <w:footerReference w:type="first" r:id="rId71"/>
      <w:pgSz w:w="11907" w:h="16839" w:code="9"/>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8B20" w14:textId="77777777" w:rsidR="00502553" w:rsidRDefault="00502553">
      <w:pPr>
        <w:spacing w:before="0" w:after="0" w:line="240" w:lineRule="auto"/>
      </w:pPr>
      <w:r>
        <w:separator/>
      </w:r>
    </w:p>
    <w:p w14:paraId="26F6218B" w14:textId="77777777" w:rsidR="00502553" w:rsidRDefault="00502553"/>
  </w:endnote>
  <w:endnote w:type="continuationSeparator" w:id="0">
    <w:p w14:paraId="6111E792" w14:textId="77777777" w:rsidR="00502553" w:rsidRDefault="00502553">
      <w:pPr>
        <w:spacing w:before="0" w:after="0" w:line="240" w:lineRule="auto"/>
      </w:pPr>
      <w:r>
        <w:continuationSeparator/>
      </w:r>
    </w:p>
    <w:p w14:paraId="06EDB205" w14:textId="77777777" w:rsidR="00502553" w:rsidRDefault="005025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171722"/>
      <w:docPartObj>
        <w:docPartGallery w:val="Page Numbers (Bottom of Page)"/>
        <w:docPartUnique/>
      </w:docPartObj>
    </w:sdtPr>
    <w:sdtEndPr>
      <w:rPr>
        <w:noProof/>
      </w:rPr>
    </w:sdtEndPr>
    <w:sdtContent>
      <w:p w14:paraId="25910140" w14:textId="77777777" w:rsidR="00D4304F" w:rsidRDefault="00D651B9">
        <w:pPr>
          <w:pStyle w:val="Footer"/>
        </w:pPr>
        <w:r>
          <w:rPr>
            <w:lang w:bidi="it-IT"/>
          </w:rPr>
          <w:fldChar w:fldCharType="begin"/>
        </w:r>
        <w:r>
          <w:rPr>
            <w:lang w:bidi="it-IT"/>
          </w:rPr>
          <w:instrText xml:space="preserve"> PAGE   \* MERGEFORMAT </w:instrText>
        </w:r>
        <w:r>
          <w:rPr>
            <w:lang w:bidi="it-IT"/>
          </w:rPr>
          <w:fldChar w:fldCharType="separate"/>
        </w:r>
        <w:r w:rsidR="00FF2177">
          <w:rPr>
            <w:noProof/>
            <w:lang w:bidi="it-IT"/>
          </w:rPr>
          <w:t>0</w:t>
        </w:r>
        <w:r>
          <w:rPr>
            <w:noProof/>
            <w:lang w:bidi="it-IT"/>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395E" w14:textId="561A2C27" w:rsidR="008D7BA7" w:rsidRPr="00021668" w:rsidRDefault="00A14D08">
    <w:pPr>
      <w:pStyle w:val="Footer"/>
      <w:rPr>
        <w:lang w:val="en-US"/>
      </w:rPr>
    </w:pPr>
    <w:r>
      <w:rPr>
        <w:lang w:val="en-US"/>
      </w:rPr>
      <w:t>U3BW – Malware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4ACC" w14:textId="77777777" w:rsidR="00502553" w:rsidRDefault="00502553">
      <w:pPr>
        <w:spacing w:before="0" w:after="0" w:line="240" w:lineRule="auto"/>
      </w:pPr>
      <w:r>
        <w:separator/>
      </w:r>
    </w:p>
    <w:p w14:paraId="534D34FF" w14:textId="77777777" w:rsidR="00502553" w:rsidRDefault="00502553"/>
  </w:footnote>
  <w:footnote w:type="continuationSeparator" w:id="0">
    <w:p w14:paraId="45C86A13" w14:textId="77777777" w:rsidR="00502553" w:rsidRDefault="00502553">
      <w:pPr>
        <w:spacing w:before="0" w:after="0" w:line="240" w:lineRule="auto"/>
      </w:pPr>
      <w:r>
        <w:continuationSeparator/>
      </w:r>
    </w:p>
    <w:p w14:paraId="349A45D3" w14:textId="77777777" w:rsidR="00502553" w:rsidRDefault="005025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A600" w14:textId="2F938206" w:rsidR="00481BA0" w:rsidRDefault="00481BA0">
    <w:pPr>
      <w:pStyle w:val="Header"/>
    </w:pPr>
    <w:r>
      <w:br/>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B754" w14:textId="5B45A694" w:rsidR="003A5F16" w:rsidRPr="008A3C37" w:rsidRDefault="00A14D08">
    <w:pPr>
      <w:pStyle w:val="Header"/>
      <w:rPr>
        <w:color w:val="auto"/>
        <w:sz w:val="22"/>
        <w:szCs w:val="22"/>
        <w:lang w:val="en-US"/>
      </w:rPr>
    </w:pPr>
    <w:r>
      <w:rPr>
        <w:color w:val="auto"/>
        <w:lang w:val="en-US"/>
      </w:rPr>
      <w:t>U3BW – Malware Analysis [Static, Dynamic, Cross-Referential]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A9BADF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B157A"/>
    <w:multiLevelType w:val="hybridMultilevel"/>
    <w:tmpl w:val="92B2358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B2B9C"/>
    <w:multiLevelType w:val="hybridMultilevel"/>
    <w:tmpl w:val="90FCA96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D44B09"/>
    <w:multiLevelType w:val="hybridMultilevel"/>
    <w:tmpl w:val="5C7217B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B0429F5"/>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A4D1834"/>
    <w:multiLevelType w:val="hybridMultilevel"/>
    <w:tmpl w:val="31A25E9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E73815"/>
    <w:multiLevelType w:val="hybridMultilevel"/>
    <w:tmpl w:val="6FD8240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6E71CF"/>
    <w:multiLevelType w:val="hybridMultilevel"/>
    <w:tmpl w:val="DA78B3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700706">
    <w:abstractNumId w:val="9"/>
  </w:num>
  <w:num w:numId="2" w16cid:durableId="250091093">
    <w:abstractNumId w:val="18"/>
  </w:num>
  <w:num w:numId="3" w16cid:durableId="1075279202">
    <w:abstractNumId w:val="8"/>
  </w:num>
  <w:num w:numId="4" w16cid:durableId="1757097053">
    <w:abstractNumId w:val="21"/>
  </w:num>
  <w:num w:numId="5" w16cid:durableId="87117837">
    <w:abstractNumId w:val="19"/>
  </w:num>
  <w:num w:numId="6" w16cid:durableId="1889102833">
    <w:abstractNumId w:val="22"/>
  </w:num>
  <w:num w:numId="7" w16cid:durableId="1350522077">
    <w:abstractNumId w:val="11"/>
  </w:num>
  <w:num w:numId="8" w16cid:durableId="446311517">
    <w:abstractNumId w:val="24"/>
  </w:num>
  <w:num w:numId="9" w16cid:durableId="2019623766">
    <w:abstractNumId w:val="13"/>
  </w:num>
  <w:num w:numId="10" w16cid:durableId="1269846234">
    <w:abstractNumId w:val="16"/>
  </w:num>
  <w:num w:numId="11" w16cid:durableId="1895197300">
    <w:abstractNumId w:val="15"/>
  </w:num>
  <w:num w:numId="12" w16cid:durableId="1556163340">
    <w:abstractNumId w:val="7"/>
  </w:num>
  <w:num w:numId="13" w16cid:durableId="1031612079">
    <w:abstractNumId w:val="6"/>
  </w:num>
  <w:num w:numId="14" w16cid:durableId="1006518187">
    <w:abstractNumId w:val="5"/>
  </w:num>
  <w:num w:numId="15" w16cid:durableId="1208646891">
    <w:abstractNumId w:val="4"/>
  </w:num>
  <w:num w:numId="16" w16cid:durableId="539515044">
    <w:abstractNumId w:val="3"/>
  </w:num>
  <w:num w:numId="17" w16cid:durableId="302776882">
    <w:abstractNumId w:val="2"/>
  </w:num>
  <w:num w:numId="18" w16cid:durableId="1316034783">
    <w:abstractNumId w:val="1"/>
  </w:num>
  <w:num w:numId="19" w16cid:durableId="680740866">
    <w:abstractNumId w:val="0"/>
  </w:num>
  <w:num w:numId="20" w16cid:durableId="1689453269">
    <w:abstractNumId w:val="24"/>
  </w:num>
  <w:num w:numId="21" w16cid:durableId="1252814790">
    <w:abstractNumId w:val="12"/>
  </w:num>
  <w:num w:numId="22" w16cid:durableId="1454011691">
    <w:abstractNumId w:val="10"/>
  </w:num>
  <w:num w:numId="23" w16cid:durableId="767192065">
    <w:abstractNumId w:val="14"/>
  </w:num>
  <w:num w:numId="24" w16cid:durableId="105586797">
    <w:abstractNumId w:val="20"/>
  </w:num>
  <w:num w:numId="25" w16cid:durableId="31925993">
    <w:abstractNumId w:val="23"/>
  </w:num>
  <w:num w:numId="26" w16cid:durableId="4369453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49"/>
    <w:rsid w:val="00002059"/>
    <w:rsid w:val="0000795A"/>
    <w:rsid w:val="0001008C"/>
    <w:rsid w:val="00016646"/>
    <w:rsid w:val="00021668"/>
    <w:rsid w:val="00021783"/>
    <w:rsid w:val="00074CA2"/>
    <w:rsid w:val="00076487"/>
    <w:rsid w:val="000B1DBC"/>
    <w:rsid w:val="000B69B8"/>
    <w:rsid w:val="000C0CA8"/>
    <w:rsid w:val="000C4AF6"/>
    <w:rsid w:val="000F1AFE"/>
    <w:rsid w:val="001064E1"/>
    <w:rsid w:val="001065E6"/>
    <w:rsid w:val="001545BD"/>
    <w:rsid w:val="00171290"/>
    <w:rsid w:val="0018375C"/>
    <w:rsid w:val="00186EF7"/>
    <w:rsid w:val="001964E9"/>
    <w:rsid w:val="001A0578"/>
    <w:rsid w:val="001C135D"/>
    <w:rsid w:val="001E2E1C"/>
    <w:rsid w:val="0020300E"/>
    <w:rsid w:val="00212F2F"/>
    <w:rsid w:val="00227DF5"/>
    <w:rsid w:val="00232F63"/>
    <w:rsid w:val="00237559"/>
    <w:rsid w:val="002D22E0"/>
    <w:rsid w:val="002D5E28"/>
    <w:rsid w:val="002F42E6"/>
    <w:rsid w:val="003008EC"/>
    <w:rsid w:val="00305C88"/>
    <w:rsid w:val="003112E5"/>
    <w:rsid w:val="00321A95"/>
    <w:rsid w:val="00322C56"/>
    <w:rsid w:val="00332128"/>
    <w:rsid w:val="00375EC1"/>
    <w:rsid w:val="003A4F86"/>
    <w:rsid w:val="003A55D0"/>
    <w:rsid w:val="003A5F16"/>
    <w:rsid w:val="003D4A70"/>
    <w:rsid w:val="003F33DB"/>
    <w:rsid w:val="003F4286"/>
    <w:rsid w:val="00406E2C"/>
    <w:rsid w:val="00407369"/>
    <w:rsid w:val="0042294C"/>
    <w:rsid w:val="00472A82"/>
    <w:rsid w:val="004819A0"/>
    <w:rsid w:val="00481BA0"/>
    <w:rsid w:val="00481FCF"/>
    <w:rsid w:val="00486B7A"/>
    <w:rsid w:val="004A7FC3"/>
    <w:rsid w:val="004B0DDC"/>
    <w:rsid w:val="004B0E4D"/>
    <w:rsid w:val="004D4945"/>
    <w:rsid w:val="00502553"/>
    <w:rsid w:val="005452FC"/>
    <w:rsid w:val="005868E4"/>
    <w:rsid w:val="00594F5F"/>
    <w:rsid w:val="005A5D49"/>
    <w:rsid w:val="005B5165"/>
    <w:rsid w:val="005C340B"/>
    <w:rsid w:val="00610FAD"/>
    <w:rsid w:val="00640111"/>
    <w:rsid w:val="00644A71"/>
    <w:rsid w:val="00644CDB"/>
    <w:rsid w:val="00682351"/>
    <w:rsid w:val="006A55B1"/>
    <w:rsid w:val="006A7F7A"/>
    <w:rsid w:val="006C5F48"/>
    <w:rsid w:val="006D103F"/>
    <w:rsid w:val="006E7063"/>
    <w:rsid w:val="00715B4D"/>
    <w:rsid w:val="00727136"/>
    <w:rsid w:val="007328F3"/>
    <w:rsid w:val="00734A71"/>
    <w:rsid w:val="0075279C"/>
    <w:rsid w:val="00754DC5"/>
    <w:rsid w:val="0078273C"/>
    <w:rsid w:val="007930C0"/>
    <w:rsid w:val="0079369D"/>
    <w:rsid w:val="007A11BC"/>
    <w:rsid w:val="007A79F3"/>
    <w:rsid w:val="007B11C9"/>
    <w:rsid w:val="007D1B6A"/>
    <w:rsid w:val="00805573"/>
    <w:rsid w:val="00816EA2"/>
    <w:rsid w:val="00827514"/>
    <w:rsid w:val="00833E80"/>
    <w:rsid w:val="008432E2"/>
    <w:rsid w:val="00843A76"/>
    <w:rsid w:val="008462AA"/>
    <w:rsid w:val="008625EC"/>
    <w:rsid w:val="008639BD"/>
    <w:rsid w:val="00873948"/>
    <w:rsid w:val="00883075"/>
    <w:rsid w:val="008A0D06"/>
    <w:rsid w:val="008A3C37"/>
    <w:rsid w:val="008D7BA7"/>
    <w:rsid w:val="00901810"/>
    <w:rsid w:val="009122FD"/>
    <w:rsid w:val="0092284D"/>
    <w:rsid w:val="00944D6A"/>
    <w:rsid w:val="00952025"/>
    <w:rsid w:val="00960C6E"/>
    <w:rsid w:val="009626A0"/>
    <w:rsid w:val="0099530A"/>
    <w:rsid w:val="009B7973"/>
    <w:rsid w:val="009C0C85"/>
    <w:rsid w:val="009C760B"/>
    <w:rsid w:val="009E267F"/>
    <w:rsid w:val="009E5ADB"/>
    <w:rsid w:val="009F5E2B"/>
    <w:rsid w:val="00A04C67"/>
    <w:rsid w:val="00A14D08"/>
    <w:rsid w:val="00A46147"/>
    <w:rsid w:val="00A9621A"/>
    <w:rsid w:val="00AA02EF"/>
    <w:rsid w:val="00AC29E5"/>
    <w:rsid w:val="00AF4692"/>
    <w:rsid w:val="00B25124"/>
    <w:rsid w:val="00B32E55"/>
    <w:rsid w:val="00B347A1"/>
    <w:rsid w:val="00B6029F"/>
    <w:rsid w:val="00B71C13"/>
    <w:rsid w:val="00B76D2F"/>
    <w:rsid w:val="00BA48DB"/>
    <w:rsid w:val="00BE39E0"/>
    <w:rsid w:val="00C01525"/>
    <w:rsid w:val="00C165FD"/>
    <w:rsid w:val="00C316BD"/>
    <w:rsid w:val="00C33032"/>
    <w:rsid w:val="00C34515"/>
    <w:rsid w:val="00C41BBE"/>
    <w:rsid w:val="00C47D50"/>
    <w:rsid w:val="00C52FC2"/>
    <w:rsid w:val="00C534A4"/>
    <w:rsid w:val="00C62EB4"/>
    <w:rsid w:val="00C65224"/>
    <w:rsid w:val="00CA0F96"/>
    <w:rsid w:val="00CB1036"/>
    <w:rsid w:val="00CC26F0"/>
    <w:rsid w:val="00CC72AD"/>
    <w:rsid w:val="00CD096D"/>
    <w:rsid w:val="00CF7537"/>
    <w:rsid w:val="00CF7852"/>
    <w:rsid w:val="00D24800"/>
    <w:rsid w:val="00D41BBD"/>
    <w:rsid w:val="00D42BA1"/>
    <w:rsid w:val="00D4304F"/>
    <w:rsid w:val="00D51BBE"/>
    <w:rsid w:val="00D651B9"/>
    <w:rsid w:val="00D75740"/>
    <w:rsid w:val="00DB2A81"/>
    <w:rsid w:val="00DC210D"/>
    <w:rsid w:val="00DD0D5C"/>
    <w:rsid w:val="00DD37E2"/>
    <w:rsid w:val="00DE0E39"/>
    <w:rsid w:val="00DF4DDB"/>
    <w:rsid w:val="00E01952"/>
    <w:rsid w:val="00E0649F"/>
    <w:rsid w:val="00E06BDC"/>
    <w:rsid w:val="00E12D66"/>
    <w:rsid w:val="00E53907"/>
    <w:rsid w:val="00E6279D"/>
    <w:rsid w:val="00E74DCF"/>
    <w:rsid w:val="00EA373E"/>
    <w:rsid w:val="00EC0F68"/>
    <w:rsid w:val="00EC2074"/>
    <w:rsid w:val="00EC5313"/>
    <w:rsid w:val="00F008E5"/>
    <w:rsid w:val="00F51379"/>
    <w:rsid w:val="00F65593"/>
    <w:rsid w:val="00F72273"/>
    <w:rsid w:val="00F82255"/>
    <w:rsid w:val="00F90F62"/>
    <w:rsid w:val="00F97431"/>
    <w:rsid w:val="00FA006E"/>
    <w:rsid w:val="00FB431B"/>
    <w:rsid w:val="00FB7352"/>
    <w:rsid w:val="00FD49F4"/>
    <w:rsid w:val="00FF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718D47"/>
  <w15:chartTrackingRefBased/>
  <w15:docId w15:val="{E1889A09-5EBA-4859-A603-7AEFB968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it-IT"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13"/>
    <w:rPr>
      <w:color w:val="595959" w:themeColor="text1" w:themeTint="A6"/>
    </w:rPr>
  </w:style>
  <w:style w:type="paragraph" w:styleId="Heading1">
    <w:name w:val="heading 1"/>
    <w:basedOn w:val="Normal"/>
    <w:link w:val="Heading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link w:val="Heading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itleChar">
    <w:name w:val="Title Char"/>
    <w:basedOn w:val="DefaultParagraphFont"/>
    <w:link w:val="Title"/>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Heading1Char">
    <w:name w:val="Heading 1 Char"/>
    <w:basedOn w:val="DefaultParagraphFont"/>
    <w:link w:val="Heading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sid w:val="00EC5313"/>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ocumentoaziendale">
    <w:name w:val="Documento aziendale"/>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sid w:val="00C52FC2"/>
    <w:rPr>
      <w:i/>
      <w:iCs/>
      <w:color w:val="8A4203" w:themeColor="accent2" w:themeShade="80"/>
    </w:rPr>
  </w:style>
  <w:style w:type="character" w:styleId="IntenseEmphasis">
    <w:name w:val="Intense Emphasis"/>
    <w:basedOn w:val="DefaultParagraphFont"/>
    <w:uiPriority w:val="21"/>
    <w:semiHidden/>
    <w:unhideWhenUsed/>
    <w:qFormat/>
    <w:rsid w:val="00C52FC2"/>
    <w:rPr>
      <w:b/>
      <w:i/>
      <w:iCs/>
      <w:color w:val="8A4203" w:themeColor="accent2" w:themeShade="80"/>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rsid w:val="00FB431B"/>
    <w:pPr>
      <w:spacing w:after="200" w:line="240" w:lineRule="auto"/>
    </w:pPr>
    <w:rPr>
      <w:i/>
      <w:iCs/>
      <w:sz w:val="22"/>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sid w:val="00EC0F68"/>
    <w:rPr>
      <w:color w:val="595959" w:themeColor="text1" w:themeTint="A6"/>
    </w:rPr>
  </w:style>
  <w:style w:type="paragraph" w:styleId="Footer">
    <w:name w:val="footer"/>
    <w:basedOn w:val="Normal"/>
    <w:link w:val="Footer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sid w:val="00C52FC2"/>
    <w:rPr>
      <w:rFonts w:asciiTheme="majorHAnsi" w:hAnsiTheme="majorHAnsi"/>
      <w:i/>
      <w:iCs/>
      <w:color w:val="8A4203" w:themeColor="accent2" w:themeShade="80"/>
      <w:sz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styleId="BalloonText">
    <w:name w:val="Balloon Text"/>
    <w:basedOn w:val="Normal"/>
    <w:link w:val="BalloonTextChar"/>
    <w:uiPriority w:val="99"/>
    <w:semiHidden/>
    <w:unhideWhenUsed/>
    <w:rsid w:val="00FB431B"/>
    <w:pPr>
      <w:spacing w:before="0"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B431B"/>
    <w:rPr>
      <w:rFonts w:ascii="Segoe UI" w:hAnsi="Segoe UI" w:cs="Segoe UI"/>
      <w:color w:val="595959" w:themeColor="text1" w:themeTint="A6"/>
      <w:sz w:val="22"/>
      <w:szCs w:val="18"/>
    </w:rPr>
  </w:style>
  <w:style w:type="paragraph" w:styleId="BodyText3">
    <w:name w:val="Body Text 3"/>
    <w:basedOn w:val="Normal"/>
    <w:link w:val="BodyText3Char"/>
    <w:uiPriority w:val="99"/>
    <w:semiHidden/>
    <w:unhideWhenUsed/>
    <w:rsid w:val="00FB431B"/>
    <w:pPr>
      <w:spacing w:after="120"/>
    </w:pPr>
    <w:rPr>
      <w:sz w:val="22"/>
      <w:szCs w:val="16"/>
    </w:rPr>
  </w:style>
  <w:style w:type="character" w:customStyle="1" w:styleId="BodyText3Char">
    <w:name w:val="Body Text 3 Char"/>
    <w:basedOn w:val="DefaultParagraphFont"/>
    <w:link w:val="BodyText3"/>
    <w:uiPriority w:val="99"/>
    <w:semiHidden/>
    <w:rsid w:val="00FB431B"/>
    <w:rPr>
      <w:color w:val="595959" w:themeColor="text1" w:themeTint="A6"/>
      <w:sz w:val="22"/>
      <w:szCs w:val="16"/>
    </w:rPr>
  </w:style>
  <w:style w:type="character" w:styleId="CommentReference">
    <w:name w:val="annotation reference"/>
    <w:basedOn w:val="DefaultParagraphFont"/>
    <w:uiPriority w:val="99"/>
    <w:semiHidden/>
    <w:unhideWhenUsed/>
    <w:rsid w:val="00FB431B"/>
    <w:rPr>
      <w:sz w:val="22"/>
      <w:szCs w:val="16"/>
    </w:rPr>
  </w:style>
  <w:style w:type="paragraph" w:styleId="CommentText">
    <w:name w:val="annotation text"/>
    <w:basedOn w:val="Normal"/>
    <w:link w:val="CommentTextChar"/>
    <w:uiPriority w:val="99"/>
    <w:semiHidden/>
    <w:unhideWhenUsed/>
    <w:rsid w:val="00FB431B"/>
    <w:pPr>
      <w:spacing w:line="240" w:lineRule="auto"/>
    </w:pPr>
    <w:rPr>
      <w:sz w:val="22"/>
      <w:szCs w:val="20"/>
    </w:rPr>
  </w:style>
  <w:style w:type="character" w:customStyle="1" w:styleId="CommentTextChar">
    <w:name w:val="Comment Text Char"/>
    <w:basedOn w:val="DefaultParagraphFont"/>
    <w:link w:val="CommentText"/>
    <w:uiPriority w:val="99"/>
    <w:semiHidden/>
    <w:rsid w:val="00FB431B"/>
    <w:rPr>
      <w:color w:val="595959" w:themeColor="text1" w:themeTint="A6"/>
      <w:sz w:val="22"/>
      <w:szCs w:val="20"/>
    </w:rPr>
  </w:style>
  <w:style w:type="paragraph" w:styleId="CommentSubject">
    <w:name w:val="annotation subject"/>
    <w:basedOn w:val="CommentText"/>
    <w:next w:val="CommentText"/>
    <w:link w:val="CommentSubjectChar"/>
    <w:uiPriority w:val="99"/>
    <w:semiHidden/>
    <w:unhideWhenUsed/>
    <w:rsid w:val="00FB431B"/>
    <w:rPr>
      <w:b/>
      <w:bCs/>
    </w:rPr>
  </w:style>
  <w:style w:type="character" w:customStyle="1" w:styleId="CommentSubjectChar">
    <w:name w:val="Comment Subject Char"/>
    <w:basedOn w:val="CommentTextChar"/>
    <w:link w:val="CommentSubject"/>
    <w:uiPriority w:val="99"/>
    <w:semiHidden/>
    <w:rsid w:val="00FB431B"/>
    <w:rPr>
      <w:b/>
      <w:bCs/>
      <w:color w:val="595959" w:themeColor="text1" w:themeTint="A6"/>
      <w:sz w:val="22"/>
      <w:szCs w:val="20"/>
    </w:rPr>
  </w:style>
  <w:style w:type="paragraph" w:styleId="DocumentMap">
    <w:name w:val="Document Map"/>
    <w:basedOn w:val="Normal"/>
    <w:link w:val="DocumentMapChar"/>
    <w:uiPriority w:val="99"/>
    <w:semiHidden/>
    <w:unhideWhenUsed/>
    <w:rsid w:val="00FB431B"/>
    <w:pPr>
      <w:spacing w:before="0"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B431B"/>
    <w:rPr>
      <w:rFonts w:ascii="Segoe UI" w:hAnsi="Segoe UI" w:cs="Segoe UI"/>
      <w:color w:val="595959" w:themeColor="text1" w:themeTint="A6"/>
      <w:sz w:val="22"/>
      <w:szCs w:val="16"/>
    </w:rPr>
  </w:style>
  <w:style w:type="paragraph" w:styleId="EndnoteText">
    <w:name w:val="endnote text"/>
    <w:basedOn w:val="Normal"/>
    <w:link w:val="EndnoteTextChar"/>
    <w:uiPriority w:val="99"/>
    <w:semiHidden/>
    <w:unhideWhenUsed/>
    <w:rsid w:val="00FB431B"/>
    <w:pPr>
      <w:spacing w:before="0" w:after="0" w:line="240" w:lineRule="auto"/>
    </w:pPr>
    <w:rPr>
      <w:sz w:val="22"/>
      <w:szCs w:val="20"/>
    </w:rPr>
  </w:style>
  <w:style w:type="character" w:customStyle="1" w:styleId="EndnoteTextChar">
    <w:name w:val="Endnote Text Char"/>
    <w:basedOn w:val="DefaultParagraphFont"/>
    <w:link w:val="EndnoteText"/>
    <w:uiPriority w:val="99"/>
    <w:semiHidden/>
    <w:rsid w:val="00FB431B"/>
    <w:rPr>
      <w:color w:val="595959" w:themeColor="text1" w:themeTint="A6"/>
      <w:sz w:val="22"/>
      <w:szCs w:val="20"/>
    </w:rPr>
  </w:style>
  <w:style w:type="paragraph" w:styleId="EnvelopeReturn">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B431B"/>
    <w:pPr>
      <w:spacing w:before="0" w:after="0" w:line="240" w:lineRule="auto"/>
    </w:pPr>
    <w:rPr>
      <w:sz w:val="22"/>
      <w:szCs w:val="20"/>
    </w:rPr>
  </w:style>
  <w:style w:type="character" w:customStyle="1" w:styleId="FootnoteTextChar">
    <w:name w:val="Footnote Text Char"/>
    <w:basedOn w:val="DefaultParagraphFont"/>
    <w:link w:val="FootnoteText"/>
    <w:uiPriority w:val="99"/>
    <w:semiHidden/>
    <w:rsid w:val="00FB431B"/>
    <w:rPr>
      <w:color w:val="595959" w:themeColor="text1" w:themeTint="A6"/>
      <w:sz w:val="22"/>
      <w:szCs w:val="20"/>
    </w:rPr>
  </w:style>
  <w:style w:type="character" w:styleId="HTMLCode">
    <w:name w:val="HTML Code"/>
    <w:basedOn w:val="DefaultParagraphFont"/>
    <w:uiPriority w:val="99"/>
    <w:semiHidden/>
    <w:unhideWhenUsed/>
    <w:rsid w:val="00FB431B"/>
    <w:rPr>
      <w:rFonts w:ascii="Consolas" w:hAnsi="Consolas"/>
      <w:sz w:val="22"/>
      <w:szCs w:val="20"/>
    </w:rPr>
  </w:style>
  <w:style w:type="character" w:styleId="HTMLKeyboard">
    <w:name w:val="HTML Keyboard"/>
    <w:basedOn w:val="DefaultParagraphFont"/>
    <w:uiPriority w:val="99"/>
    <w:semiHidden/>
    <w:unhideWhenUsed/>
    <w:rsid w:val="00FB431B"/>
    <w:rPr>
      <w:rFonts w:ascii="Consolas" w:hAnsi="Consolas"/>
      <w:sz w:val="22"/>
      <w:szCs w:val="20"/>
    </w:rPr>
  </w:style>
  <w:style w:type="paragraph" w:styleId="HTMLPreformatted">
    <w:name w:val="HTML Preformatted"/>
    <w:basedOn w:val="Normal"/>
    <w:link w:val="HTMLPreformattedChar"/>
    <w:uiPriority w:val="99"/>
    <w:semiHidden/>
    <w:unhideWhenUsed/>
    <w:rsid w:val="00FB431B"/>
    <w:pPr>
      <w:spacing w:before="0"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B431B"/>
    <w:rPr>
      <w:rFonts w:ascii="Consolas" w:hAnsi="Consolas"/>
      <w:color w:val="595959" w:themeColor="text1" w:themeTint="A6"/>
      <w:sz w:val="22"/>
      <w:szCs w:val="20"/>
    </w:rPr>
  </w:style>
  <w:style w:type="character" w:styleId="HTMLTypewriter">
    <w:name w:val="HTML Typewriter"/>
    <w:basedOn w:val="DefaultParagraphFont"/>
    <w:uiPriority w:val="99"/>
    <w:semiHidden/>
    <w:unhideWhenUsed/>
    <w:rsid w:val="00FB431B"/>
    <w:rPr>
      <w:rFonts w:ascii="Consolas" w:hAnsi="Consolas"/>
      <w:sz w:val="22"/>
      <w:szCs w:val="20"/>
    </w:rPr>
  </w:style>
  <w:style w:type="paragraph" w:styleId="MacroText">
    <w:name w:val="macro"/>
    <w:link w:val="MacroText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croTextChar">
    <w:name w:val="Macro Text Char"/>
    <w:basedOn w:val="DefaultParagraphFont"/>
    <w:link w:val="MacroText"/>
    <w:uiPriority w:val="99"/>
    <w:semiHidden/>
    <w:rsid w:val="00FB431B"/>
    <w:rPr>
      <w:rFonts w:ascii="Consolas" w:hAnsi="Consolas"/>
      <w:color w:val="595959" w:themeColor="text1" w:themeTint="A6"/>
      <w:sz w:val="22"/>
      <w:szCs w:val="20"/>
    </w:rPr>
  </w:style>
  <w:style w:type="paragraph" w:styleId="PlainText">
    <w:name w:val="Plain Text"/>
    <w:basedOn w:val="Normal"/>
    <w:link w:val="PlainTextChar"/>
    <w:uiPriority w:val="99"/>
    <w:semiHidden/>
    <w:unhideWhenUsed/>
    <w:rsid w:val="00FB431B"/>
    <w:pPr>
      <w:spacing w:before="0"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B431B"/>
    <w:rPr>
      <w:rFonts w:ascii="Consolas" w:hAnsi="Consolas"/>
      <w:color w:val="595959" w:themeColor="text1" w:themeTint="A6"/>
      <w:sz w:val="22"/>
      <w:szCs w:val="21"/>
    </w:rPr>
  </w:style>
  <w:style w:type="paragraph" w:styleId="BodyTextIndent3">
    <w:name w:val="Body Text Indent 3"/>
    <w:basedOn w:val="Normal"/>
    <w:link w:val="BodyTextIndent3Char"/>
    <w:uiPriority w:val="99"/>
    <w:semiHidden/>
    <w:unhideWhenUsed/>
    <w:rsid w:val="00EC0F6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EC0F68"/>
    <w:rPr>
      <w:color w:val="595959" w:themeColor="text1" w:themeTint="A6"/>
      <w:sz w:val="22"/>
      <w:szCs w:val="16"/>
    </w:rPr>
  </w:style>
  <w:style w:type="character" w:styleId="Hyperlink">
    <w:name w:val="Hyperlink"/>
    <w:basedOn w:val="DefaultParagraphFont"/>
    <w:uiPriority w:val="99"/>
    <w:unhideWhenUsed/>
    <w:rsid w:val="00002059"/>
    <w:rPr>
      <w:color w:val="0072C6" w:themeColor="hyperlink"/>
      <w:u w:val="single"/>
    </w:rPr>
  </w:style>
  <w:style w:type="character" w:styleId="UnresolvedMention">
    <w:name w:val="Unresolved Mention"/>
    <w:basedOn w:val="DefaultParagraphFont"/>
    <w:uiPriority w:val="99"/>
    <w:semiHidden/>
    <w:unhideWhenUsed/>
    <w:rsid w:val="00002059"/>
    <w:rPr>
      <w:color w:val="605E5C"/>
      <w:shd w:val="clear" w:color="auto" w:fill="E1DFDD"/>
    </w:rPr>
  </w:style>
  <w:style w:type="paragraph" w:styleId="ListParagraph">
    <w:name w:val="List Paragraph"/>
    <w:basedOn w:val="Normal"/>
    <w:uiPriority w:val="34"/>
    <w:unhideWhenUsed/>
    <w:qFormat/>
    <w:rsid w:val="004B0D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ocumento%20aziendale.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Documento aziendale.dotx</Template>
  <TotalTime>961</TotalTime>
  <Pages>18</Pages>
  <Words>2352</Words>
  <Characters>13412</Characters>
  <Application>Microsoft Office Word</Application>
  <DocSecurity>0</DocSecurity>
  <Lines>111</Lines>
  <Paragraphs>31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994</dc:creator>
  <cp:keywords/>
  <dc:description/>
  <cp:lastModifiedBy>Michael 994</cp:lastModifiedBy>
  <cp:revision>26</cp:revision>
  <cp:lastPrinted>2026-05-15T13:53:00Z</cp:lastPrinted>
  <dcterms:created xsi:type="dcterms:W3CDTF">2026-03-16T14:43:00Z</dcterms:created>
  <dcterms:modified xsi:type="dcterms:W3CDTF">2026-05-19T13:34:00Z</dcterms:modified>
</cp:coreProperties>
</file>