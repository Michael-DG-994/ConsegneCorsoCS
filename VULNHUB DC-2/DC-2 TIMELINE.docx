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CD26" w14:textId="6CFB9E9E" w:rsidR="00D4304F" w:rsidRPr="00837049" w:rsidRDefault="00E826EC">
      <w:pPr>
        <w:pStyle w:val="Heading1"/>
      </w:pPr>
      <w:r w:rsidRPr="00837049">
        <w:t>Blackbox “pentest” dc-1</w:t>
      </w:r>
    </w:p>
    <w:p w14:paraId="1EA4DD30" w14:textId="4B588E59" w:rsidR="00E826EC" w:rsidRPr="00E826EC" w:rsidRDefault="00E826EC">
      <w:r w:rsidRPr="00E826EC">
        <w:t xml:space="preserve">DC-1 su </w:t>
      </w:r>
      <w:proofErr w:type="spellStart"/>
      <w:r w:rsidRPr="00E826EC">
        <w:t>vulnhub</w:t>
      </w:r>
      <w:proofErr w:type="spellEnd"/>
      <w:r w:rsidRPr="00E826EC">
        <w:t xml:space="preserve"> di DCAU.</w:t>
      </w:r>
    </w:p>
    <w:p w14:paraId="2D7F6D10" w14:textId="243C9136" w:rsidR="00E826EC" w:rsidRDefault="00E826EC" w:rsidP="00E826EC">
      <w:pPr>
        <w:pStyle w:val="Heading2"/>
      </w:pPr>
      <w:r w:rsidRPr="00837049">
        <w:t>TIMELINE:</w:t>
      </w:r>
    </w:p>
    <w:p w14:paraId="7E63E562" w14:textId="60759C01" w:rsidR="00837049" w:rsidRDefault="00837049" w:rsidP="00837049">
      <w:r>
        <w:rPr>
          <w:noProof/>
        </w:rPr>
        <w:drawing>
          <wp:anchor distT="0" distB="0" distL="114300" distR="114300" simplePos="0" relativeHeight="251659264" behindDoc="0" locked="0" layoutInCell="1" allowOverlap="1" wp14:anchorId="50F39317" wp14:editId="57A9F4F3">
            <wp:simplePos x="0" y="0"/>
            <wp:positionH relativeFrom="margin">
              <wp:align>right</wp:align>
            </wp:positionH>
            <wp:positionV relativeFrom="paragraph">
              <wp:posOffset>5608955</wp:posOffset>
            </wp:positionV>
            <wp:extent cx="6276975" cy="1114425"/>
            <wp:effectExtent l="0" t="0" r="9525" b="9525"/>
            <wp:wrapNone/>
            <wp:docPr id="271631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6EC2B15" wp14:editId="3DF2D6F6">
            <wp:simplePos x="0" y="0"/>
            <wp:positionH relativeFrom="margin">
              <wp:align>right</wp:align>
            </wp:positionH>
            <wp:positionV relativeFrom="paragraph">
              <wp:posOffset>246380</wp:posOffset>
            </wp:positionV>
            <wp:extent cx="6276975" cy="5362575"/>
            <wp:effectExtent l="0" t="0" r="9525" b="9525"/>
            <wp:wrapNone/>
            <wp:docPr id="1063260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3B3F">
        <w:t>-</w:t>
      </w:r>
      <w:r>
        <w:t xml:space="preserve">Mettere in comunicazione </w:t>
      </w:r>
      <w:proofErr w:type="spellStart"/>
      <w:r>
        <w:t>attacker</w:t>
      </w:r>
      <w:proofErr w:type="spellEnd"/>
      <w:r>
        <w:t xml:space="preserve"> e target, impostare server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hardcodato</w:t>
      </w:r>
      <w:proofErr w:type="spellEnd"/>
      <w:r>
        <w:t>:</w:t>
      </w:r>
    </w:p>
    <w:p w14:paraId="274A2590" w14:textId="77777777" w:rsidR="00837049" w:rsidRDefault="00837049" w:rsidP="00837049"/>
    <w:p w14:paraId="6D7F7EEF" w14:textId="77777777" w:rsidR="00837049" w:rsidRDefault="00837049" w:rsidP="00837049"/>
    <w:p w14:paraId="51D0C8AD" w14:textId="77777777" w:rsidR="00837049" w:rsidRDefault="00837049" w:rsidP="00837049"/>
    <w:p w14:paraId="5494AC52" w14:textId="77777777" w:rsidR="00837049" w:rsidRDefault="00837049" w:rsidP="00837049"/>
    <w:p w14:paraId="3009FFD3" w14:textId="77777777" w:rsidR="00837049" w:rsidRDefault="00837049" w:rsidP="00837049"/>
    <w:p w14:paraId="69F7D333" w14:textId="77777777" w:rsidR="00837049" w:rsidRDefault="00837049" w:rsidP="00837049"/>
    <w:p w14:paraId="1668189F" w14:textId="77777777" w:rsidR="00837049" w:rsidRDefault="00837049" w:rsidP="00837049"/>
    <w:p w14:paraId="3E3968ED" w14:textId="77777777" w:rsidR="00837049" w:rsidRDefault="00837049" w:rsidP="00837049"/>
    <w:p w14:paraId="7D20A8BA" w14:textId="77777777" w:rsidR="00837049" w:rsidRDefault="00837049" w:rsidP="00837049"/>
    <w:p w14:paraId="3EC0721F" w14:textId="77777777" w:rsidR="00837049" w:rsidRDefault="00837049" w:rsidP="00837049"/>
    <w:p w14:paraId="6DF719BB" w14:textId="77777777" w:rsidR="00837049" w:rsidRDefault="00837049" w:rsidP="00837049"/>
    <w:p w14:paraId="78F93A9E" w14:textId="77777777" w:rsidR="00837049" w:rsidRDefault="00837049" w:rsidP="00837049"/>
    <w:p w14:paraId="2915BA98" w14:textId="77777777" w:rsidR="00837049" w:rsidRDefault="00837049" w:rsidP="00837049"/>
    <w:p w14:paraId="22AF86BB" w14:textId="77777777" w:rsidR="00837049" w:rsidRDefault="00837049" w:rsidP="00837049"/>
    <w:p w14:paraId="6BB9BB25" w14:textId="081D2087" w:rsidR="00837049" w:rsidRPr="00E826EC" w:rsidRDefault="00837049" w:rsidP="0083704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7718E7E" wp14:editId="13F17881">
            <wp:simplePos x="0" y="0"/>
            <wp:positionH relativeFrom="column">
              <wp:posOffset>855345</wp:posOffset>
            </wp:positionH>
            <wp:positionV relativeFrom="paragraph">
              <wp:posOffset>2869565</wp:posOffset>
            </wp:positionV>
            <wp:extent cx="4123690" cy="2809810"/>
            <wp:effectExtent l="0" t="0" r="0" b="0"/>
            <wp:wrapNone/>
            <wp:docPr id="13322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280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FC5A01D" wp14:editId="2F9D4A3A">
            <wp:simplePos x="0" y="0"/>
            <wp:positionH relativeFrom="column">
              <wp:posOffset>-20955</wp:posOffset>
            </wp:positionH>
            <wp:positionV relativeFrom="paragraph">
              <wp:posOffset>250190</wp:posOffset>
            </wp:positionV>
            <wp:extent cx="6276975" cy="2352675"/>
            <wp:effectExtent l="0" t="0" r="9525" b="9525"/>
            <wp:wrapNone/>
            <wp:docPr id="2053554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3B3F">
        <w:t>-</w:t>
      </w:r>
      <w:r>
        <w:t>Enumerazione network</w:t>
      </w:r>
      <w:r>
        <w:sym w:font="Wingdings" w:char="F0E0"/>
      </w:r>
      <w:r>
        <w:t>porte</w:t>
      </w:r>
      <w:r>
        <w:sym w:font="Wingdings" w:char="F0E0"/>
      </w:r>
      <w:r>
        <w:t>servizi</w:t>
      </w:r>
      <w:r>
        <w:sym w:font="Wingdings" w:char="F0E0"/>
      </w:r>
      <w:r>
        <w:t>versioni</w:t>
      </w:r>
      <w:r>
        <w:sym w:font="Wingdings" w:char="F0E0"/>
      </w:r>
      <w:r>
        <w:t>OS: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CD3B3F">
        <w:t>-</w:t>
      </w:r>
      <w:proofErr w:type="spellStart"/>
      <w:r>
        <w:t>Recon</w:t>
      </w:r>
      <w:proofErr w:type="spellEnd"/>
      <w:r>
        <w:t xml:space="preserve"> su </w:t>
      </w:r>
      <w:proofErr w:type="spellStart"/>
      <w:r>
        <w:t>url</w:t>
      </w:r>
      <w:proofErr w:type="spellEnd"/>
      <w:r>
        <w:t xml:space="preserve"> </w:t>
      </w:r>
      <w:proofErr w:type="gramStart"/>
      <w:r>
        <w:t>http://192.168.56.104 :</w:t>
      </w:r>
      <w:proofErr w:type="gramEnd"/>
    </w:p>
    <w:p w14:paraId="58BA17A5" w14:textId="0DF5402D" w:rsidR="00837049" w:rsidRDefault="00837049" w:rsidP="00837049">
      <w:r>
        <w:rPr>
          <w:noProof/>
        </w:rPr>
        <w:drawing>
          <wp:anchor distT="0" distB="0" distL="114300" distR="114300" simplePos="0" relativeHeight="251664384" behindDoc="0" locked="0" layoutInCell="1" allowOverlap="1" wp14:anchorId="36AFBCC6" wp14:editId="1902195A">
            <wp:simplePos x="0" y="0"/>
            <wp:positionH relativeFrom="margin">
              <wp:align>right</wp:align>
            </wp:positionH>
            <wp:positionV relativeFrom="paragraph">
              <wp:posOffset>3718560</wp:posOffset>
            </wp:positionV>
            <wp:extent cx="3619500" cy="1905000"/>
            <wp:effectExtent l="0" t="0" r="0" b="0"/>
            <wp:wrapNone/>
            <wp:docPr id="301865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84" t="5122" r="4553" b="40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9B20535" wp14:editId="00C14FCC">
            <wp:simplePos x="0" y="0"/>
            <wp:positionH relativeFrom="margin">
              <wp:posOffset>118110</wp:posOffset>
            </wp:positionH>
            <wp:positionV relativeFrom="paragraph">
              <wp:posOffset>2593975</wp:posOffset>
            </wp:positionV>
            <wp:extent cx="6276975" cy="1076325"/>
            <wp:effectExtent l="0" t="0" r="9525" b="9525"/>
            <wp:wrapNone/>
            <wp:docPr id="1205164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CD3B3F">
        <w:t xml:space="preserve">#indizio per CEWL </w:t>
      </w:r>
      <w:proofErr w:type="spellStart"/>
      <w:r w:rsidR="00CD3B3F">
        <w:t>wordlist</w:t>
      </w:r>
      <w:proofErr w:type="spellEnd"/>
      <w:r>
        <w:br/>
      </w:r>
      <w:r>
        <w:br/>
      </w:r>
    </w:p>
    <w:p w14:paraId="05D01A20" w14:textId="51615B7E" w:rsidR="00837049" w:rsidRDefault="00837049" w:rsidP="00837049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66233AC" wp14:editId="3310E1D6">
            <wp:simplePos x="0" y="0"/>
            <wp:positionH relativeFrom="column">
              <wp:posOffset>-87630</wp:posOffset>
            </wp:positionH>
            <wp:positionV relativeFrom="paragraph">
              <wp:posOffset>7670165</wp:posOffset>
            </wp:positionV>
            <wp:extent cx="6276975" cy="828675"/>
            <wp:effectExtent l="0" t="0" r="9525" b="9525"/>
            <wp:wrapNone/>
            <wp:docPr id="6713952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FC6538A" wp14:editId="56829567">
            <wp:simplePos x="0" y="0"/>
            <wp:positionH relativeFrom="margin">
              <wp:posOffset>-72390</wp:posOffset>
            </wp:positionH>
            <wp:positionV relativeFrom="paragraph">
              <wp:posOffset>288290</wp:posOffset>
            </wp:positionV>
            <wp:extent cx="6276975" cy="7477125"/>
            <wp:effectExtent l="0" t="0" r="9525" b="9525"/>
            <wp:wrapNone/>
            <wp:docPr id="613894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3B3F">
        <w:t>-</w:t>
      </w:r>
      <w:proofErr w:type="spellStart"/>
      <w:r w:rsidRPr="00837049">
        <w:t>WPScan</w:t>
      </w:r>
      <w:proofErr w:type="spellEnd"/>
      <w:r w:rsidRPr="00837049">
        <w:t xml:space="preserve"> (enumerazione servizio WordPress):</w:t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1B1E239" wp14:editId="404FBEA5">
            <wp:simplePos x="0" y="0"/>
            <wp:positionH relativeFrom="margin">
              <wp:posOffset>169545</wp:posOffset>
            </wp:positionH>
            <wp:positionV relativeFrom="paragraph">
              <wp:posOffset>231140</wp:posOffset>
            </wp:positionV>
            <wp:extent cx="5946775" cy="2180590"/>
            <wp:effectExtent l="0" t="0" r="0" b="0"/>
            <wp:wrapNone/>
            <wp:docPr id="7471463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652" cy="218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B3F">
        <w:t>-</w:t>
      </w:r>
      <w:proofErr w:type="spellStart"/>
      <w:r w:rsidRPr="00837049">
        <w:t>Searchsploit</w:t>
      </w:r>
      <w:proofErr w:type="spellEnd"/>
      <w:r w:rsidRPr="00837049">
        <w:t xml:space="preserve"> per o</w:t>
      </w:r>
      <w:r>
        <w:t>gni servizio:</w:t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6F339C4" wp14:editId="00B1310A">
            <wp:simplePos x="0" y="0"/>
            <wp:positionH relativeFrom="margin">
              <wp:align>center</wp:align>
            </wp:positionH>
            <wp:positionV relativeFrom="paragraph">
              <wp:posOffset>2336165</wp:posOffset>
            </wp:positionV>
            <wp:extent cx="5946775" cy="1371526"/>
            <wp:effectExtent l="0" t="0" r="0" b="635"/>
            <wp:wrapNone/>
            <wp:docPr id="7234623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137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6CC6940" wp14:editId="475A0ADD">
            <wp:simplePos x="0" y="0"/>
            <wp:positionH relativeFrom="margin">
              <wp:posOffset>160020</wp:posOffset>
            </wp:positionH>
            <wp:positionV relativeFrom="paragraph">
              <wp:posOffset>3583940</wp:posOffset>
            </wp:positionV>
            <wp:extent cx="5956300" cy="2399665"/>
            <wp:effectExtent l="0" t="0" r="6350" b="635"/>
            <wp:wrapNone/>
            <wp:docPr id="13148465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917" cy="240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Pr="00837049">
        <w:br/>
      </w:r>
      <w:r w:rsidR="00CD3B3F">
        <w:t>-</w:t>
      </w:r>
      <w:r>
        <w:t xml:space="preserve">scopro semplice exploit per accedere a informazioni nascoste su </w:t>
      </w:r>
      <w:proofErr w:type="spellStart"/>
      <w:r>
        <w:t>worpress</w:t>
      </w:r>
      <w:proofErr w:type="spellEnd"/>
      <w:r>
        <w:t xml:space="preserve"> immettendo </w: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A22FBF3" wp14:editId="30682D47">
            <wp:simplePos x="0" y="0"/>
            <wp:positionH relativeFrom="margin">
              <wp:align>right</wp:align>
            </wp:positionH>
            <wp:positionV relativeFrom="paragraph">
              <wp:posOffset>6536690</wp:posOffset>
            </wp:positionV>
            <wp:extent cx="6276975" cy="933450"/>
            <wp:effectExtent l="0" t="0" r="9525" b="0"/>
            <wp:wrapNone/>
            <wp:docPr id="11536494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3B3F">
        <w:t xml:space="preserve"> </w:t>
      </w:r>
      <w:proofErr w:type="spellStart"/>
      <w:r>
        <w:t>nell’url</w:t>
      </w:r>
      <w:proofErr w:type="spellEnd"/>
      <w:proofErr w:type="gramStart"/>
      <w:r>
        <w:t>: ?</w:t>
      </w:r>
      <w:proofErr w:type="spellStart"/>
      <w:r>
        <w:t>static</w:t>
      </w:r>
      <w:proofErr w:type="spellEnd"/>
      <w:proofErr w:type="gramEnd"/>
      <w:r>
        <w:t xml:space="preserve">=1 </w:t>
      </w:r>
      <w:r w:rsidRPr="00837049">
        <w:br/>
      </w:r>
      <w:r w:rsidRPr="00837049">
        <w:br/>
      </w:r>
      <w:r w:rsidRPr="00837049">
        <w:br/>
      </w:r>
      <w:r w:rsidRPr="00837049">
        <w:br/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E717462" wp14:editId="55B03C4B">
            <wp:simplePos x="0" y="0"/>
            <wp:positionH relativeFrom="margin">
              <wp:posOffset>1737995</wp:posOffset>
            </wp:positionH>
            <wp:positionV relativeFrom="paragraph">
              <wp:posOffset>7517130</wp:posOffset>
            </wp:positionV>
            <wp:extent cx="4138133" cy="1038225"/>
            <wp:effectExtent l="0" t="0" r="0" b="0"/>
            <wp:wrapNone/>
            <wp:docPr id="16586826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39" t="7175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133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23C48" w14:textId="3E8B08DD" w:rsidR="00CD3B3F" w:rsidRDefault="00837049" w:rsidP="00837049">
      <w:r w:rsidRPr="00837049">
        <w:br/>
      </w:r>
      <w:r w:rsidR="00CD3B3F">
        <w:t>#indizio per SSH</w:t>
      </w:r>
    </w:p>
    <w:p w14:paraId="08F9A5FC" w14:textId="04969ABA" w:rsidR="00EC3CD6" w:rsidRDefault="00EC3CD6" w:rsidP="0083704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0F87A207" wp14:editId="6CEC0D1D">
            <wp:simplePos x="0" y="0"/>
            <wp:positionH relativeFrom="margin">
              <wp:align>right</wp:align>
            </wp:positionH>
            <wp:positionV relativeFrom="paragraph">
              <wp:posOffset>6603365</wp:posOffset>
            </wp:positionV>
            <wp:extent cx="6276975" cy="1952625"/>
            <wp:effectExtent l="0" t="0" r="9525" b="9525"/>
            <wp:wrapNone/>
            <wp:docPr id="2812070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043528F5" wp14:editId="093120BD">
            <wp:simplePos x="0" y="0"/>
            <wp:positionH relativeFrom="margin">
              <wp:posOffset>2076450</wp:posOffset>
            </wp:positionH>
            <wp:positionV relativeFrom="paragraph">
              <wp:posOffset>4050030</wp:posOffset>
            </wp:positionV>
            <wp:extent cx="2019300" cy="2562225"/>
            <wp:effectExtent l="0" t="0" r="0" b="9525"/>
            <wp:wrapNone/>
            <wp:docPr id="20022045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30" t="33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B3F">
        <w:rPr>
          <w:noProof/>
        </w:rPr>
        <w:drawing>
          <wp:anchor distT="0" distB="0" distL="114300" distR="114300" simplePos="0" relativeHeight="251674624" behindDoc="0" locked="0" layoutInCell="1" allowOverlap="1" wp14:anchorId="04B868E2" wp14:editId="0B7710E9">
            <wp:simplePos x="0" y="0"/>
            <wp:positionH relativeFrom="margin">
              <wp:align>right</wp:align>
            </wp:positionH>
            <wp:positionV relativeFrom="paragraph">
              <wp:posOffset>4032250</wp:posOffset>
            </wp:positionV>
            <wp:extent cx="2237740" cy="2600325"/>
            <wp:effectExtent l="0" t="0" r="0" b="0"/>
            <wp:wrapNone/>
            <wp:docPr id="19673376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01" r="27425" b="21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B3F">
        <w:rPr>
          <w:noProof/>
        </w:rPr>
        <w:drawing>
          <wp:anchor distT="0" distB="0" distL="114300" distR="114300" simplePos="0" relativeHeight="251672576" behindDoc="0" locked="0" layoutInCell="1" allowOverlap="1" wp14:anchorId="5A30CB3A" wp14:editId="1519F368">
            <wp:simplePos x="0" y="0"/>
            <wp:positionH relativeFrom="margin">
              <wp:align>right</wp:align>
            </wp:positionH>
            <wp:positionV relativeFrom="paragraph">
              <wp:posOffset>259715</wp:posOffset>
            </wp:positionV>
            <wp:extent cx="6276975" cy="3790950"/>
            <wp:effectExtent l="0" t="0" r="9525" b="0"/>
            <wp:wrapNone/>
            <wp:docPr id="5443611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3B3F">
        <w:t xml:space="preserve">-Enumerazione directory WP con </w:t>
      </w:r>
      <w:proofErr w:type="spellStart"/>
      <w:r w:rsidR="00CD3B3F">
        <w:t>gobuster</w:t>
      </w:r>
      <w:proofErr w:type="spellEnd"/>
      <w:r w:rsidR="00CD3B3F">
        <w:t>: Trovo pagina di login admin</w:t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</w:r>
      <w:r w:rsidR="00CD3B3F">
        <w:br/>
        <w:t>#con xml-</w:t>
      </w:r>
      <w:proofErr w:type="spellStart"/>
      <w:r w:rsidR="00CD3B3F">
        <w:t>rpc</w:t>
      </w:r>
      <w:proofErr w:type="spellEnd"/>
      <w:r w:rsidR="00CD3B3F">
        <w:t xml:space="preserve"> posso tentare</w:t>
      </w:r>
      <w:r w:rsidR="00CD3B3F">
        <w:br/>
        <w:t>#bruteforce</w:t>
      </w:r>
      <w:r w:rsidR="00CD3B3F">
        <w:br/>
      </w:r>
      <w:r w:rsidR="00CD3B3F">
        <w:br/>
        <w:t>- Enumerazione WPSCAN</w:t>
      </w:r>
      <w:r w:rsidR="00CD3B3F">
        <w:br/>
        <w:t xml:space="preserve">con </w:t>
      </w:r>
      <w:proofErr w:type="spellStart"/>
      <w:r w:rsidR="00CD3B3F">
        <w:t>dict-attack</w:t>
      </w:r>
      <w:proofErr w:type="spellEnd"/>
      <w:r w:rsidR="00CD3B3F">
        <w:t>:</w:t>
      </w:r>
      <w:r>
        <w:t xml:space="preserve"> trovo USERS,</w:t>
      </w:r>
      <w:r w:rsidR="00CD3B3F">
        <w:br/>
      </w:r>
      <w:r>
        <w:t>(scopro solo dopo che come</w:t>
      </w:r>
      <w:r>
        <w:br/>
      </w:r>
      <w:proofErr w:type="spellStart"/>
      <w:r>
        <w:t>wordlist</w:t>
      </w:r>
      <w:proofErr w:type="spellEnd"/>
      <w:r>
        <w:t xml:space="preserve"> avrei dovuto usare</w:t>
      </w:r>
      <w:r>
        <w:br/>
        <w:t xml:space="preserve">CEWL tool per fare </w:t>
      </w:r>
      <w:proofErr w:type="spellStart"/>
      <w:r>
        <w:t>scrape</w:t>
      </w:r>
      <w:proofErr w:type="spellEnd"/>
      <w:r>
        <w:br/>
        <w:t xml:space="preserve">di probabili </w:t>
      </w:r>
      <w:proofErr w:type="spellStart"/>
      <w:r>
        <w:t>pswd</w:t>
      </w:r>
      <w:proofErr w:type="spellEnd"/>
      <w:r>
        <w:t xml:space="preserve"> su sito)</w:t>
      </w:r>
      <w:r w:rsidR="00CD3B3F">
        <w:br/>
      </w:r>
    </w:p>
    <w:p w14:paraId="0BBF6C08" w14:textId="0DD24086" w:rsidR="00EC3CD6" w:rsidRDefault="00EC3CD6" w:rsidP="0083704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8D89685" wp14:editId="212A4167">
            <wp:simplePos x="0" y="0"/>
            <wp:positionH relativeFrom="margin">
              <wp:posOffset>-367665</wp:posOffset>
            </wp:positionH>
            <wp:positionV relativeFrom="paragraph">
              <wp:posOffset>2517140</wp:posOffset>
            </wp:positionV>
            <wp:extent cx="6267073" cy="5572125"/>
            <wp:effectExtent l="0" t="0" r="635" b="0"/>
            <wp:wrapNone/>
            <wp:docPr id="269075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073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B3F" w:rsidRPr="00EC3CD6">
        <w:rPr>
          <w:lang w:val="en-US"/>
        </w:rPr>
        <w:br/>
      </w:r>
      <w:r w:rsidR="00CD3B3F" w:rsidRPr="00EC3CD6">
        <w:rPr>
          <w:lang w:val="en-US"/>
        </w:rPr>
        <w:br/>
      </w:r>
      <w:r w:rsidR="00CD3B3F"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4A149B7" wp14:editId="42D60986">
            <wp:simplePos x="0" y="0"/>
            <wp:positionH relativeFrom="margin">
              <wp:align>right</wp:align>
            </wp:positionH>
            <wp:positionV relativeFrom="paragraph">
              <wp:posOffset>-1035685</wp:posOffset>
            </wp:positionV>
            <wp:extent cx="6276975" cy="1857375"/>
            <wp:effectExtent l="0" t="0" r="9525" b="9525"/>
            <wp:wrapNone/>
            <wp:docPr id="651308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3B3F" w:rsidRPr="00EC3CD6">
        <w:rPr>
          <w:lang w:val="en-US"/>
        </w:rPr>
        <w:br/>
      </w:r>
      <w:r w:rsidR="00CD3B3F" w:rsidRPr="00EC3CD6">
        <w:rPr>
          <w:lang w:val="en-US"/>
        </w:rPr>
        <w:br/>
      </w:r>
      <w:r w:rsidRPr="00EC3CD6">
        <w:rPr>
          <w:lang w:val="en-US"/>
        </w:rPr>
        <w:br/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7DA14683" wp14:editId="46BAFA5B">
            <wp:simplePos x="0" y="0"/>
            <wp:positionH relativeFrom="margin">
              <wp:align>right</wp:align>
            </wp:positionH>
            <wp:positionV relativeFrom="paragraph">
              <wp:posOffset>821690</wp:posOffset>
            </wp:positionV>
            <wp:extent cx="6276975" cy="7648575"/>
            <wp:effectExtent l="0" t="0" r="9525" b="9525"/>
            <wp:wrapNone/>
            <wp:docPr id="11457926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>
        <w:rPr>
          <w:noProof/>
          <w:lang w:val="en-US"/>
        </w:rPr>
        <w:lastRenderedPageBreak/>
        <w:drawing>
          <wp:anchor distT="0" distB="0" distL="114300" distR="114300" simplePos="0" relativeHeight="251680768" behindDoc="0" locked="0" layoutInCell="1" allowOverlap="1" wp14:anchorId="27B95D99" wp14:editId="5748B728">
            <wp:simplePos x="0" y="0"/>
            <wp:positionH relativeFrom="margin">
              <wp:posOffset>-123825</wp:posOffset>
            </wp:positionH>
            <wp:positionV relativeFrom="paragraph">
              <wp:posOffset>202565</wp:posOffset>
            </wp:positionV>
            <wp:extent cx="6095233" cy="1876425"/>
            <wp:effectExtent l="0" t="0" r="1270" b="0"/>
            <wp:wrapNone/>
            <wp:docPr id="15471213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233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38C39E5" wp14:editId="7CB35014">
            <wp:simplePos x="0" y="0"/>
            <wp:positionH relativeFrom="margin">
              <wp:align>center</wp:align>
            </wp:positionH>
            <wp:positionV relativeFrom="paragraph">
              <wp:posOffset>-749935</wp:posOffset>
            </wp:positionV>
            <wp:extent cx="7248525" cy="609600"/>
            <wp:effectExtent l="0" t="0" r="9525" b="0"/>
            <wp:wrapNone/>
            <wp:docPr id="7846692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3CD6">
        <w:rPr>
          <w:lang w:val="en-US"/>
        </w:rPr>
        <w:t>#dict attack con la word</w:t>
      </w:r>
      <w:r>
        <w:rPr>
          <w:lang w:val="en-US"/>
        </w:rPr>
        <w:t>list di dc2</w:t>
      </w:r>
      <w:r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 w:rsidRPr="00EC3CD6"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7CE5F8CA" w14:textId="6061779D" w:rsidR="008E2C1A" w:rsidRDefault="008E2C1A" w:rsidP="0083704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A651BEF" wp14:editId="77015DF9">
            <wp:simplePos x="0" y="0"/>
            <wp:positionH relativeFrom="margin">
              <wp:align>left</wp:align>
            </wp:positionH>
            <wp:positionV relativeFrom="paragraph">
              <wp:posOffset>4430395</wp:posOffset>
            </wp:positionV>
            <wp:extent cx="6200775" cy="1975968"/>
            <wp:effectExtent l="0" t="0" r="0" b="5715"/>
            <wp:wrapNone/>
            <wp:docPr id="18446376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199" cy="1979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CD6">
        <w:rPr>
          <w:noProof/>
        </w:rPr>
        <w:drawing>
          <wp:anchor distT="0" distB="0" distL="114300" distR="114300" simplePos="0" relativeHeight="251681792" behindDoc="0" locked="0" layoutInCell="1" allowOverlap="1" wp14:anchorId="3990045C" wp14:editId="4B4B178B">
            <wp:simplePos x="0" y="0"/>
            <wp:positionH relativeFrom="column">
              <wp:posOffset>-97155</wp:posOffset>
            </wp:positionH>
            <wp:positionV relativeFrom="paragraph">
              <wp:posOffset>210820</wp:posOffset>
            </wp:positionV>
            <wp:extent cx="6276975" cy="3619500"/>
            <wp:effectExtent l="0" t="0" r="9525" b="0"/>
            <wp:wrapNone/>
            <wp:docPr id="16230191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C3CD6" w:rsidRPr="00EC3CD6">
        <w:t xml:space="preserve">-accesso a piattaforma </w:t>
      </w:r>
      <w:proofErr w:type="spellStart"/>
      <w:r w:rsidR="00EC3CD6" w:rsidRPr="00EC3CD6">
        <w:t>wordpress</w:t>
      </w:r>
      <w:proofErr w:type="spellEnd"/>
      <w:r w:rsidR="00EC3CD6" w:rsidRPr="00EC3CD6">
        <w:t xml:space="preserve"> c</w:t>
      </w:r>
      <w:r w:rsidR="00EC3CD6">
        <w:t xml:space="preserve">ome utente normale </w:t>
      </w:r>
      <w:r w:rsidR="00EC3CD6">
        <w:br/>
      </w:r>
      <w:r w:rsidR="00EC3CD6">
        <w:br/>
      </w:r>
      <w:r w:rsidR="00EC3CD6">
        <w:br/>
      </w:r>
      <w:r w:rsidR="00EC3CD6">
        <w:br/>
      </w:r>
      <w:r w:rsidR="00EC3CD6">
        <w:br/>
      </w:r>
      <w:r w:rsidR="00EC3CD6">
        <w:br/>
      </w:r>
      <w:r w:rsidR="00EC3CD6">
        <w:br/>
      </w:r>
      <w:r w:rsidR="00EC3CD6">
        <w:br/>
      </w:r>
      <w:r w:rsidR="00EC3CD6">
        <w:br/>
      </w:r>
      <w:r w:rsidR="00EC3CD6">
        <w:br/>
      </w:r>
      <w:r w:rsidR="00EC3CD6">
        <w:br/>
      </w:r>
      <w:r w:rsidR="00EC3CD6">
        <w:br/>
      </w:r>
      <w:r w:rsidR="00EC3CD6">
        <w:br/>
      </w:r>
      <w:r w:rsidR="00EC3CD6">
        <w:br/>
      </w:r>
      <w:r w:rsidR="00EC3CD6">
        <w:br/>
        <w:t>#</w:t>
      </w:r>
      <w:r>
        <w:t xml:space="preserve"> vicolo cieco senza utilizzo di exploit indiretti, allora cerco di vedere se le credenziali sono</w:t>
      </w:r>
      <w:r>
        <w:br/>
        <w:t xml:space="preserve">state riutilizzate su SSH per utenti Tom e Jerry </w:t>
      </w:r>
      <w:r>
        <w:rPr>
          <w:rFonts w:cstheme="minorHAnsi"/>
        </w:rPr>
        <w:t>↓↓↓ (</w:t>
      </w:r>
      <w:proofErr w:type="spellStart"/>
      <w:r>
        <w:rPr>
          <w:rFonts w:cstheme="minorHAnsi"/>
        </w:rPr>
        <w:t>jerry</w:t>
      </w:r>
      <w:proofErr w:type="spellEnd"/>
      <w:r>
        <w:rPr>
          <w:rFonts w:cstheme="minorHAnsi"/>
        </w:rPr>
        <w:t xml:space="preserve"> non ha riutilizzato su </w:t>
      </w:r>
      <w:proofErr w:type="spellStart"/>
      <w:r>
        <w:rPr>
          <w:rFonts w:cstheme="minorHAnsi"/>
        </w:rPr>
        <w:t>serv</w:t>
      </w:r>
      <w:proofErr w:type="spellEnd"/>
      <w:r>
        <w:rPr>
          <w:rFonts w:cstheme="minorHAnsi"/>
        </w:rPr>
        <w:t>. SSH)</w:t>
      </w:r>
    </w:p>
    <w:p w14:paraId="212FAC88" w14:textId="69B77A68" w:rsidR="008E2C1A" w:rsidRDefault="00EC3CD6" w:rsidP="00837049">
      <w:pPr>
        <w:rPr>
          <w:rFonts w:cstheme="minorHAnsi"/>
          <w:noProof/>
        </w:rPr>
      </w:pPr>
      <w:r>
        <w:br/>
      </w:r>
      <w:r>
        <w:br/>
      </w:r>
      <w:r>
        <w:br/>
      </w:r>
      <w:r>
        <w:br/>
      </w:r>
      <w:r>
        <w:br/>
      </w:r>
      <w:r w:rsidR="008E2C1A">
        <w:rPr>
          <w:rFonts w:cstheme="minorHAnsi"/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008D098" wp14:editId="51E65311">
            <wp:simplePos x="0" y="0"/>
            <wp:positionH relativeFrom="margin">
              <wp:align>right</wp:align>
            </wp:positionH>
            <wp:positionV relativeFrom="paragraph">
              <wp:posOffset>-1087755</wp:posOffset>
            </wp:positionV>
            <wp:extent cx="6276975" cy="2257425"/>
            <wp:effectExtent l="0" t="0" r="9525" b="9525"/>
            <wp:wrapNone/>
            <wp:docPr id="12482714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C3CD6">
        <w:br/>
      </w:r>
    </w:p>
    <w:p w14:paraId="7285AF0D" w14:textId="6F3412DB" w:rsidR="00CD3B3F" w:rsidRDefault="008E2C1A" w:rsidP="00837049">
      <w:r>
        <w:rPr>
          <w:noProof/>
        </w:rPr>
        <w:drawing>
          <wp:anchor distT="0" distB="0" distL="114300" distR="114300" simplePos="0" relativeHeight="251686912" behindDoc="0" locked="0" layoutInCell="1" allowOverlap="1" wp14:anchorId="60C3B1A5" wp14:editId="5453443E">
            <wp:simplePos x="0" y="0"/>
            <wp:positionH relativeFrom="margin">
              <wp:align>right</wp:align>
            </wp:positionH>
            <wp:positionV relativeFrom="paragraph">
              <wp:posOffset>4959985</wp:posOffset>
            </wp:positionV>
            <wp:extent cx="6276975" cy="838200"/>
            <wp:effectExtent l="0" t="0" r="9525" b="0"/>
            <wp:wrapNone/>
            <wp:docPr id="178859764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42CA1E21" wp14:editId="3F0970BE">
            <wp:simplePos x="0" y="0"/>
            <wp:positionH relativeFrom="margin">
              <wp:align>right</wp:align>
            </wp:positionH>
            <wp:positionV relativeFrom="paragraph">
              <wp:posOffset>3378835</wp:posOffset>
            </wp:positionV>
            <wp:extent cx="6276975" cy="990600"/>
            <wp:effectExtent l="0" t="0" r="9525" b="0"/>
            <wp:wrapNone/>
            <wp:docPr id="3633753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39038F16" wp14:editId="583031F7">
            <wp:simplePos x="0" y="0"/>
            <wp:positionH relativeFrom="column">
              <wp:posOffset>864870</wp:posOffset>
            </wp:positionH>
            <wp:positionV relativeFrom="paragraph">
              <wp:posOffset>949960</wp:posOffset>
            </wp:positionV>
            <wp:extent cx="4038600" cy="1933977"/>
            <wp:effectExtent l="0" t="0" r="0" b="9525"/>
            <wp:wrapNone/>
            <wp:docPr id="3149943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3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  <w:t xml:space="preserve">-entro con tom ma sono in </w:t>
      </w:r>
      <w:proofErr w:type="spellStart"/>
      <w:r>
        <w:t>rbash</w:t>
      </w:r>
      <w:proofErr w:type="spellEnd"/>
      <w:r>
        <w:t xml:space="preserve"> (una </w:t>
      </w:r>
      <w:proofErr w:type="spellStart"/>
      <w:r>
        <w:t>bash</w:t>
      </w:r>
      <w:proofErr w:type="spellEnd"/>
      <w:r>
        <w:t xml:space="preserve"> ristretta, limitata), però intanto posso cominciare </w:t>
      </w:r>
      <w:proofErr w:type="gramStart"/>
      <w:r>
        <w:t>un enumerazione</w:t>
      </w:r>
      <w:proofErr w:type="gramEnd"/>
      <w:r>
        <w:t xml:space="preserve"> dei folder interni a me disponibili.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-Allora provo se </w:t>
      </w:r>
      <w:proofErr w:type="spellStart"/>
      <w:r>
        <w:t>jerry</w:t>
      </w:r>
      <w:proofErr w:type="spellEnd"/>
      <w:r>
        <w:t xml:space="preserve"> come credenziali utente ha riutilizzato la sua password WP e per controllare se ha privilegi maggiori (successo): #NECESSARIO SHELL ESCAPE (con </w:t>
      </w:r>
      <w:proofErr w:type="spellStart"/>
      <w:r>
        <w:t>vim</w:t>
      </w:r>
      <w:proofErr w:type="spellEnd"/>
      <w:r>
        <w:t>)</w:t>
      </w:r>
      <w:r>
        <w:br/>
      </w:r>
      <w:r>
        <w:br/>
      </w:r>
      <w:r>
        <w:br/>
      </w:r>
      <w:r>
        <w:br/>
      </w:r>
      <w:r>
        <w:br/>
        <w:t xml:space="preserve">-Controllo quale folder è stato </w:t>
      </w:r>
      <w:proofErr w:type="spellStart"/>
      <w:r>
        <w:t>misconfigurato</w:t>
      </w:r>
      <w:proofErr w:type="spellEnd"/>
      <w:r>
        <w:t xml:space="preserve"> per essere in root da default, in questo caso /</w:t>
      </w:r>
      <w:proofErr w:type="spellStart"/>
      <w:r>
        <w:t>usr</w:t>
      </w:r>
      <w:proofErr w:type="spellEnd"/>
      <w:r>
        <w:t>/bin/</w:t>
      </w:r>
      <w:proofErr w:type="spellStart"/>
      <w:r>
        <w:t>git</w:t>
      </w:r>
      <w:proofErr w:type="spellEnd"/>
      <w:r>
        <w:t xml:space="preserve">. Controllo su </w:t>
      </w:r>
      <w:proofErr w:type="spellStart"/>
      <w:r>
        <w:t>GTFOBins</w:t>
      </w:r>
      <w:proofErr w:type="spellEnd"/>
      <w:r>
        <w:br/>
      </w:r>
    </w:p>
    <w:p w14:paraId="349DBF3C" w14:textId="690EBA31" w:rsidR="008E2C1A" w:rsidRDefault="008E2C1A" w:rsidP="008E2C1A">
      <w:pPr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1616DD5F" wp14:editId="39E6DF3B">
            <wp:simplePos x="0" y="0"/>
            <wp:positionH relativeFrom="margin">
              <wp:align>left</wp:align>
            </wp:positionH>
            <wp:positionV relativeFrom="paragraph">
              <wp:posOffset>1309370</wp:posOffset>
            </wp:positionV>
            <wp:extent cx="3708011" cy="885825"/>
            <wp:effectExtent l="0" t="0" r="6985" b="0"/>
            <wp:wrapNone/>
            <wp:docPr id="402450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85" r="55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412" cy="88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5A55094F" wp14:editId="6EFCFE70">
            <wp:simplePos x="0" y="0"/>
            <wp:positionH relativeFrom="margin">
              <wp:align>right</wp:align>
            </wp:positionH>
            <wp:positionV relativeFrom="paragraph">
              <wp:posOffset>337820</wp:posOffset>
            </wp:positionV>
            <wp:extent cx="1932940" cy="1990187"/>
            <wp:effectExtent l="0" t="0" r="0" b="0"/>
            <wp:wrapNone/>
            <wp:docPr id="11545011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67641" r="89413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40" cy="199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  <w:t xml:space="preserve">-Da comando sudo </w:t>
      </w:r>
      <w:proofErr w:type="spellStart"/>
      <w:r>
        <w:t>git</w:t>
      </w:r>
      <w:proofErr w:type="spellEnd"/>
      <w:r>
        <w:t xml:space="preserve"> -p help </w:t>
      </w:r>
      <w:proofErr w:type="spellStart"/>
      <w:r>
        <w:t>config</w:t>
      </w:r>
      <w:proofErr w:type="spellEnd"/>
      <w:r>
        <w:t xml:space="preserve"> vado a modificare</w:t>
      </w:r>
      <w:r>
        <w:br/>
        <w:t xml:space="preserve">il </w:t>
      </w:r>
      <w:proofErr w:type="spellStart"/>
      <w:r>
        <w:t>messagio</w:t>
      </w:r>
      <w:proofErr w:type="spellEnd"/>
      <w:r>
        <w:t xml:space="preserve"> id help e tramite </w:t>
      </w:r>
      <w:proofErr w:type="gramStart"/>
      <w:r>
        <w:t>comando !</w:t>
      </w:r>
      <w:proofErr w:type="gramEnd"/>
      <w:r>
        <w:t>/bin/</w:t>
      </w:r>
      <w:proofErr w:type="spellStart"/>
      <w:r>
        <w:t>bash</w:t>
      </w:r>
      <w:proofErr w:type="spellEnd"/>
      <w:r>
        <w:t xml:space="preserve"> riesco</w:t>
      </w:r>
      <w:r>
        <w:br/>
        <w:t>a fare apparire una shell root. Prendo l’ultima bandiera.</w:t>
      </w:r>
      <w:r>
        <w:br/>
      </w:r>
      <w:r>
        <w:br/>
      </w:r>
      <w:r>
        <w:br/>
      </w:r>
      <w:r>
        <w:br/>
      </w:r>
    </w:p>
    <w:sectPr w:rsidR="008E2C1A">
      <w:footerReference w:type="default" r:id="rId35"/>
      <w:headerReference w:type="first" r:id="rId36"/>
      <w:footerReference w:type="first" r:id="rId37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A745A" w14:textId="77777777" w:rsidR="00D74868" w:rsidRDefault="00D74868">
      <w:pPr>
        <w:spacing w:before="0" w:after="0" w:line="240" w:lineRule="auto"/>
      </w:pPr>
      <w:r>
        <w:separator/>
      </w:r>
    </w:p>
    <w:p w14:paraId="670E5C90" w14:textId="77777777" w:rsidR="00D74868" w:rsidRDefault="00D74868"/>
  </w:endnote>
  <w:endnote w:type="continuationSeparator" w:id="0">
    <w:p w14:paraId="3BDB732D" w14:textId="77777777" w:rsidR="00D74868" w:rsidRDefault="00D74868">
      <w:pPr>
        <w:spacing w:before="0" w:after="0" w:line="240" w:lineRule="auto"/>
      </w:pPr>
      <w:r>
        <w:continuationSeparator/>
      </w:r>
    </w:p>
    <w:p w14:paraId="6CDE572B" w14:textId="77777777" w:rsidR="00D74868" w:rsidRDefault="00D748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484B" w14:textId="62A112A7" w:rsidR="00E826EC" w:rsidRPr="00E826EC" w:rsidRDefault="00E826EC">
    <w:pPr>
      <w:pStyle w:val="Footer"/>
    </w:pPr>
    <w:r>
      <w:rPr>
        <w:lang w:val="en-US"/>
      </w:rPr>
      <w:t>EXTRA</w:t>
    </w:r>
    <w:r w:rsidR="005A5D49" w:rsidRPr="00472A82">
      <w:rPr>
        <w:lang w:val="en-US"/>
      </w:rPr>
      <w:t xml:space="preserve"> | </w:t>
    </w:r>
    <w:r>
      <w:t>DC-1 (DCAU)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B6ACC" w14:textId="77777777" w:rsidR="00D74868" w:rsidRDefault="00D74868">
      <w:pPr>
        <w:spacing w:before="0" w:after="0" w:line="240" w:lineRule="auto"/>
      </w:pPr>
      <w:r>
        <w:separator/>
      </w:r>
    </w:p>
    <w:p w14:paraId="754CF5D0" w14:textId="77777777" w:rsidR="00D74868" w:rsidRDefault="00D74868"/>
  </w:footnote>
  <w:footnote w:type="continuationSeparator" w:id="0">
    <w:p w14:paraId="3D163643" w14:textId="77777777" w:rsidR="00D74868" w:rsidRDefault="00D74868">
      <w:pPr>
        <w:spacing w:before="0" w:after="0" w:line="240" w:lineRule="auto"/>
      </w:pPr>
      <w:r>
        <w:continuationSeparator/>
      </w:r>
    </w:p>
    <w:p w14:paraId="182C7E83" w14:textId="77777777" w:rsidR="00D74868" w:rsidRDefault="00D748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5931" w14:textId="37A97F63" w:rsidR="005A5D49" w:rsidRPr="005A5D49" w:rsidRDefault="005A5D49">
    <w:pPr>
      <w:pStyle w:val="Header"/>
      <w:rPr>
        <w:color w:val="auto"/>
        <w:sz w:val="22"/>
        <w:szCs w:val="22"/>
      </w:rPr>
    </w:pPr>
    <w:r w:rsidRPr="005A5D49">
      <w:rPr>
        <w:color w:val="auto"/>
      </w:rPr>
      <w:t xml:space="preserve">Michael Di </w:t>
    </w:r>
    <w:proofErr w:type="gramStart"/>
    <w:r w:rsidRPr="005A5D49">
      <w:rPr>
        <w:color w:val="auto"/>
      </w:rPr>
      <w:t>Giacomantonio :</w:t>
    </w:r>
    <w:proofErr w:type="gramEnd"/>
    <w:r w:rsidRPr="005A5D49">
      <w:rPr>
        <w:color w:val="auto"/>
      </w:rPr>
      <w:t xml:space="preserve"> Report Progetto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2CC1BDB"/>
    <w:multiLevelType w:val="hybridMultilevel"/>
    <w:tmpl w:val="DF8E022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36340"/>
    <w:multiLevelType w:val="hybridMultilevel"/>
    <w:tmpl w:val="918ADD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5"/>
  </w:num>
  <w:num w:numId="3" w16cid:durableId="1075279202">
    <w:abstractNumId w:val="8"/>
  </w:num>
  <w:num w:numId="4" w16cid:durableId="1757097053">
    <w:abstractNumId w:val="17"/>
  </w:num>
  <w:num w:numId="5" w16cid:durableId="87117837">
    <w:abstractNumId w:val="16"/>
  </w:num>
  <w:num w:numId="6" w16cid:durableId="1889102833">
    <w:abstractNumId w:val="18"/>
  </w:num>
  <w:num w:numId="7" w16cid:durableId="1350522077">
    <w:abstractNumId w:val="10"/>
  </w:num>
  <w:num w:numId="8" w16cid:durableId="446311517">
    <w:abstractNumId w:val="20"/>
  </w:num>
  <w:num w:numId="9" w16cid:durableId="2019623766">
    <w:abstractNumId w:val="11"/>
  </w:num>
  <w:num w:numId="10" w16cid:durableId="1269846234">
    <w:abstractNumId w:val="13"/>
  </w:num>
  <w:num w:numId="11" w16cid:durableId="1895197300">
    <w:abstractNumId w:val="12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20"/>
  </w:num>
  <w:num w:numId="21" w16cid:durableId="752358575">
    <w:abstractNumId w:val="14"/>
  </w:num>
  <w:num w:numId="22" w16cid:durableId="14442295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795A"/>
    <w:rsid w:val="001065E6"/>
    <w:rsid w:val="001545BD"/>
    <w:rsid w:val="00212F2F"/>
    <w:rsid w:val="00227DF5"/>
    <w:rsid w:val="002D22E0"/>
    <w:rsid w:val="002F42E6"/>
    <w:rsid w:val="003008EC"/>
    <w:rsid w:val="003112E5"/>
    <w:rsid w:val="00472A82"/>
    <w:rsid w:val="004819A0"/>
    <w:rsid w:val="005868E4"/>
    <w:rsid w:val="005A5D49"/>
    <w:rsid w:val="005F6E06"/>
    <w:rsid w:val="0060704B"/>
    <w:rsid w:val="006A55B1"/>
    <w:rsid w:val="006A7F7A"/>
    <w:rsid w:val="0075279C"/>
    <w:rsid w:val="00754A80"/>
    <w:rsid w:val="007930C0"/>
    <w:rsid w:val="007B11C9"/>
    <w:rsid w:val="007C0D51"/>
    <w:rsid w:val="00837049"/>
    <w:rsid w:val="00873948"/>
    <w:rsid w:val="00883075"/>
    <w:rsid w:val="008E2C1A"/>
    <w:rsid w:val="00942EDE"/>
    <w:rsid w:val="009C0C85"/>
    <w:rsid w:val="009F5E2B"/>
    <w:rsid w:val="00A04C67"/>
    <w:rsid w:val="00B25124"/>
    <w:rsid w:val="00B32E55"/>
    <w:rsid w:val="00B6029F"/>
    <w:rsid w:val="00B71C13"/>
    <w:rsid w:val="00C52FC2"/>
    <w:rsid w:val="00CD3B3F"/>
    <w:rsid w:val="00D4186B"/>
    <w:rsid w:val="00D4304F"/>
    <w:rsid w:val="00D651B9"/>
    <w:rsid w:val="00D74868"/>
    <w:rsid w:val="00DC210D"/>
    <w:rsid w:val="00E53907"/>
    <w:rsid w:val="00E6279D"/>
    <w:rsid w:val="00E826EC"/>
    <w:rsid w:val="00EC0F68"/>
    <w:rsid w:val="00EC2074"/>
    <w:rsid w:val="00EC3CD6"/>
    <w:rsid w:val="00EC5313"/>
    <w:rsid w:val="00F51379"/>
    <w:rsid w:val="00FA006E"/>
    <w:rsid w:val="00FB431B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  <w:style w:type="paragraph" w:styleId="ListParagraph">
    <w:name w:val="List Paragraph"/>
    <w:basedOn w:val="Normal"/>
    <w:uiPriority w:val="34"/>
    <w:unhideWhenUsed/>
    <w:qFormat/>
    <w:rsid w:val="00E826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7049"/>
    <w:rPr>
      <w:color w:val="0072C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65</TotalTime>
  <Pages>8</Pages>
  <Words>276</Words>
  <Characters>1577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5</cp:revision>
  <cp:lastPrinted>2026-03-11T14:15:00Z</cp:lastPrinted>
  <dcterms:created xsi:type="dcterms:W3CDTF">2026-03-16T14:43:00Z</dcterms:created>
  <dcterms:modified xsi:type="dcterms:W3CDTF">2026-04-15T12:26:00Z</dcterms:modified>
</cp:coreProperties>
</file>